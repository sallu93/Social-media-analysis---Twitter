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24C4" w:rsidRPr="00D624C4" w:rsidRDefault="00D624C4" w:rsidP="00D624C4">
      <w:pPr>
        <w:jc w:val="center"/>
        <w:rPr>
          <w:sz w:val="40"/>
        </w:rPr>
      </w:pPr>
      <w:bookmarkStart w:id="0" w:name="_Hlk478735160"/>
      <w:bookmarkEnd w:id="0"/>
      <w:r w:rsidRPr="00D624C4">
        <w:rPr>
          <w:sz w:val="40"/>
        </w:rPr>
        <w:t>INSY 5378 DATA SCIENCE PROGRAMMING APPROACH</w:t>
      </w:r>
    </w:p>
    <w:p w:rsidR="00D624C4" w:rsidRPr="00D624C4" w:rsidRDefault="00D624C4" w:rsidP="00D624C4">
      <w:pPr>
        <w:jc w:val="center"/>
        <w:rPr>
          <w:sz w:val="40"/>
        </w:rPr>
      </w:pPr>
      <w:r w:rsidRPr="00D624C4">
        <w:rPr>
          <w:sz w:val="40"/>
        </w:rPr>
        <w:t>GROUP 7</w:t>
      </w:r>
    </w:p>
    <w:p w:rsidR="00D624C4" w:rsidRDefault="00D624C4" w:rsidP="00D624C4">
      <w:pPr>
        <w:pStyle w:val="Title"/>
        <w:jc w:val="center"/>
      </w:pPr>
      <w:r w:rsidRPr="00D624C4">
        <w:t>Social Media Analytics</w:t>
      </w: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center"/>
      </w:pPr>
    </w:p>
    <w:p w:rsidR="00D624C4" w:rsidRDefault="00D624C4" w:rsidP="00D624C4">
      <w:pPr>
        <w:jc w:val="both"/>
        <w:rPr>
          <w:b/>
        </w:rPr>
      </w:pPr>
      <w:r>
        <w:rPr>
          <w:b/>
        </w:rPr>
        <w:t>Team Members:</w:t>
      </w:r>
    </w:p>
    <w:p w:rsidR="00D624C4" w:rsidRDefault="00D624C4" w:rsidP="00D624C4">
      <w:pPr>
        <w:jc w:val="both"/>
      </w:pPr>
      <w:r>
        <w:t>Salman Mohammed-1001398053</w:t>
      </w:r>
      <w:r>
        <w:tab/>
      </w:r>
      <w:hyperlink r:id="rId11" w:history="1">
        <w:r w:rsidRPr="003C730F">
          <w:rPr>
            <w:rStyle w:val="Hyperlink"/>
          </w:rPr>
          <w:t>salman.mohammed@mavs.uta.edu</w:t>
        </w:r>
      </w:hyperlink>
      <w:r>
        <w:t xml:space="preserve"> </w:t>
      </w:r>
      <w:r>
        <w:tab/>
        <w:t>Information Systems</w:t>
      </w:r>
    </w:p>
    <w:p w:rsidR="00D624C4" w:rsidRDefault="00D624C4" w:rsidP="00D624C4">
      <w:pPr>
        <w:jc w:val="both"/>
      </w:pPr>
      <w:r>
        <w:t>Sujatha Sivakumar-1001359237</w:t>
      </w:r>
      <w:r>
        <w:tab/>
      </w:r>
      <w:r>
        <w:tab/>
      </w:r>
      <w:hyperlink r:id="rId12" w:history="1">
        <w:r w:rsidRPr="00BE245B">
          <w:rPr>
            <w:rStyle w:val="Hyperlink"/>
          </w:rPr>
          <w:t>sujatha.sivakumar@mavs.uta.edu</w:t>
        </w:r>
      </w:hyperlink>
      <w:r>
        <w:tab/>
        <w:t>Information Systems</w:t>
      </w:r>
    </w:p>
    <w:p w:rsidR="00D624C4" w:rsidRDefault="00D624C4" w:rsidP="00D624C4">
      <w:pPr>
        <w:jc w:val="both"/>
      </w:pPr>
      <w:r>
        <w:t>Tapan Patel-1001450804</w:t>
      </w:r>
      <w:r>
        <w:tab/>
      </w:r>
      <w:r>
        <w:tab/>
      </w:r>
      <w:hyperlink r:id="rId13" w:history="1">
        <w:r w:rsidRPr="003C730F">
          <w:rPr>
            <w:rStyle w:val="Hyperlink"/>
          </w:rPr>
          <w:t>tapansaileshbha.patel@mavs.uta.edu</w:t>
        </w:r>
      </w:hyperlink>
      <w:r>
        <w:t xml:space="preserve"> </w:t>
      </w:r>
      <w:r>
        <w:tab/>
        <w:t>Information Systems</w:t>
      </w:r>
    </w:p>
    <w:p w:rsidR="00D624C4" w:rsidRPr="00D624C4" w:rsidRDefault="00D624C4" w:rsidP="00D624C4">
      <w:pPr>
        <w:pStyle w:val="Title"/>
        <w:rPr>
          <w:sz w:val="32"/>
        </w:rPr>
      </w:pPr>
    </w:p>
    <w:p w:rsidR="00D624C4" w:rsidRPr="00D624C4" w:rsidRDefault="00D624C4">
      <w:pPr>
        <w:pStyle w:val="Title"/>
        <w:rPr>
          <w:u w:val="single"/>
        </w:rPr>
      </w:pPr>
      <w:r w:rsidRPr="00D624C4">
        <w:rPr>
          <w:u w:val="single"/>
        </w:rPr>
        <w:lastRenderedPageBreak/>
        <w:t>Table of Content</w:t>
      </w:r>
      <w:r>
        <w:rPr>
          <w:u w:val="single"/>
        </w:rPr>
        <w:t xml:space="preserve">s                                         . </w:t>
      </w:r>
    </w:p>
    <w:p w:rsidR="00D624C4" w:rsidRPr="00D624C4" w:rsidRDefault="00D624C4">
      <w:pPr>
        <w:pStyle w:val="Title"/>
        <w:rPr>
          <w:sz w:val="24"/>
        </w:rPr>
      </w:pPr>
    </w:p>
    <w:p w:rsidR="00D624C4" w:rsidRPr="00A41707" w:rsidRDefault="00A41707" w:rsidP="00A41707">
      <w:pPr>
        <w:pStyle w:val="Title"/>
        <w:tabs>
          <w:tab w:val="left" w:pos="360"/>
        </w:tabs>
        <w:spacing w:line="360" w:lineRule="auto"/>
        <w:rPr>
          <w:b/>
          <w:sz w:val="32"/>
        </w:rPr>
      </w:pPr>
      <w:r w:rsidRPr="00A41707">
        <w:rPr>
          <w:b/>
          <w:sz w:val="32"/>
        </w:rPr>
        <w:t>Introduction</w:t>
      </w:r>
      <w:r w:rsidR="00F46EDD">
        <w:rPr>
          <w:b/>
          <w:sz w:val="32"/>
        </w:rPr>
        <w:t xml:space="preserve"> …………</w:t>
      </w:r>
      <w:r w:rsidR="00785D1A">
        <w:rPr>
          <w:b/>
          <w:sz w:val="32"/>
        </w:rPr>
        <w:t xml:space="preserve">………………………………………………………………………….. </w:t>
      </w:r>
      <w:r w:rsidR="00F46EDD">
        <w:rPr>
          <w:b/>
          <w:sz w:val="32"/>
        </w:rPr>
        <w:t>3</w:t>
      </w:r>
    </w:p>
    <w:p w:rsidR="00A41707" w:rsidRPr="00A41707" w:rsidRDefault="00A41707" w:rsidP="00A41707">
      <w:pPr>
        <w:pStyle w:val="Title"/>
        <w:tabs>
          <w:tab w:val="left" w:pos="360"/>
        </w:tabs>
        <w:spacing w:line="360" w:lineRule="auto"/>
        <w:rPr>
          <w:b/>
          <w:sz w:val="32"/>
        </w:rPr>
      </w:pPr>
      <w:r w:rsidRPr="00A41707">
        <w:rPr>
          <w:b/>
          <w:sz w:val="32"/>
        </w:rPr>
        <w:t>Twitter Streaming</w:t>
      </w:r>
      <w:r w:rsidR="008E5E25">
        <w:rPr>
          <w:b/>
          <w:sz w:val="32"/>
        </w:rPr>
        <w:t xml:space="preserve"> ………………</w:t>
      </w:r>
      <w:r w:rsidR="00785D1A">
        <w:rPr>
          <w:b/>
          <w:sz w:val="32"/>
        </w:rPr>
        <w:t xml:space="preserve">……………………………………………………………. </w:t>
      </w:r>
      <w:r w:rsidR="008E5E25">
        <w:rPr>
          <w:b/>
          <w:sz w:val="32"/>
        </w:rPr>
        <w:t>3</w:t>
      </w:r>
    </w:p>
    <w:p w:rsidR="00A41707" w:rsidRPr="00A41707" w:rsidRDefault="00A41707" w:rsidP="00A41707">
      <w:pPr>
        <w:pStyle w:val="Title"/>
        <w:tabs>
          <w:tab w:val="left" w:pos="360"/>
        </w:tabs>
        <w:spacing w:line="360" w:lineRule="auto"/>
        <w:rPr>
          <w:b/>
          <w:sz w:val="32"/>
        </w:rPr>
      </w:pPr>
      <w:r w:rsidRPr="00A41707">
        <w:rPr>
          <w:b/>
          <w:sz w:val="32"/>
        </w:rPr>
        <w:t>Pre-Processing</w:t>
      </w:r>
      <w:r w:rsidR="008E5E25">
        <w:rPr>
          <w:b/>
          <w:sz w:val="32"/>
        </w:rPr>
        <w:t xml:space="preserve"> ……</w:t>
      </w:r>
      <w:r w:rsidR="00785D1A">
        <w:rPr>
          <w:b/>
          <w:sz w:val="32"/>
        </w:rPr>
        <w:t>……………………………………………………………………………</w:t>
      </w:r>
      <w:r w:rsidR="008E5E25">
        <w:rPr>
          <w:b/>
          <w:sz w:val="32"/>
        </w:rPr>
        <w:t xml:space="preserve"> </w:t>
      </w:r>
      <w:r w:rsidR="00785D1A">
        <w:rPr>
          <w:b/>
          <w:sz w:val="32"/>
        </w:rPr>
        <w:t xml:space="preserve"> </w:t>
      </w:r>
      <w:r w:rsidR="008E5E25">
        <w:rPr>
          <w:b/>
          <w:sz w:val="32"/>
        </w:rPr>
        <w:t>3</w:t>
      </w:r>
    </w:p>
    <w:p w:rsidR="00A41707" w:rsidRPr="00A41707" w:rsidRDefault="00A41707" w:rsidP="00A41707">
      <w:pPr>
        <w:pStyle w:val="Title"/>
        <w:tabs>
          <w:tab w:val="left" w:pos="360"/>
        </w:tabs>
        <w:spacing w:line="360" w:lineRule="auto"/>
        <w:rPr>
          <w:b/>
          <w:sz w:val="32"/>
        </w:rPr>
      </w:pPr>
      <w:r w:rsidRPr="00A41707">
        <w:rPr>
          <w:b/>
          <w:sz w:val="32"/>
        </w:rPr>
        <w:t>Sentiment Analysis</w:t>
      </w:r>
      <w:r w:rsidR="008E5E25">
        <w:rPr>
          <w:b/>
          <w:sz w:val="32"/>
        </w:rPr>
        <w:t xml:space="preserve"> …………………………………………</w:t>
      </w:r>
      <w:r w:rsidR="00785D1A">
        <w:rPr>
          <w:b/>
          <w:sz w:val="32"/>
        </w:rPr>
        <w:t>……………………………….  3</w:t>
      </w:r>
    </w:p>
    <w:p w:rsidR="00A41707" w:rsidRPr="00A41707" w:rsidRDefault="00A41707" w:rsidP="00A41707">
      <w:pPr>
        <w:pStyle w:val="Title"/>
        <w:tabs>
          <w:tab w:val="left" w:pos="360"/>
        </w:tabs>
        <w:spacing w:line="360" w:lineRule="auto"/>
        <w:rPr>
          <w:b/>
          <w:sz w:val="32"/>
        </w:rPr>
      </w:pPr>
      <w:r w:rsidRPr="00A41707">
        <w:rPr>
          <w:b/>
          <w:sz w:val="32"/>
        </w:rPr>
        <w:t>Word Cloud</w:t>
      </w:r>
      <w:r w:rsidR="00785D1A">
        <w:rPr>
          <w:b/>
          <w:sz w:val="32"/>
        </w:rPr>
        <w:t xml:space="preserve"> …………………………………………………………………………………….  6</w:t>
      </w:r>
    </w:p>
    <w:p w:rsidR="00A41707" w:rsidRPr="00A41707" w:rsidRDefault="00A41707" w:rsidP="00A41707">
      <w:pPr>
        <w:pStyle w:val="Title"/>
        <w:tabs>
          <w:tab w:val="left" w:pos="360"/>
        </w:tabs>
        <w:spacing w:line="360" w:lineRule="auto"/>
        <w:rPr>
          <w:b/>
          <w:sz w:val="32"/>
        </w:rPr>
      </w:pPr>
      <w:r w:rsidRPr="00A41707">
        <w:rPr>
          <w:b/>
          <w:sz w:val="32"/>
        </w:rPr>
        <w:t>Topic Modeling</w:t>
      </w:r>
      <w:r w:rsidR="00785D1A">
        <w:rPr>
          <w:b/>
          <w:sz w:val="32"/>
        </w:rPr>
        <w:t xml:space="preserve"> ……………………………………………………………………………….  9</w:t>
      </w:r>
    </w:p>
    <w:p w:rsidR="00A41707" w:rsidRPr="00A41707" w:rsidRDefault="00A41707" w:rsidP="00A41707">
      <w:pPr>
        <w:pStyle w:val="Title"/>
        <w:tabs>
          <w:tab w:val="left" w:pos="360"/>
        </w:tabs>
        <w:spacing w:line="360" w:lineRule="auto"/>
        <w:rPr>
          <w:b/>
          <w:sz w:val="32"/>
        </w:rPr>
      </w:pPr>
      <w:r w:rsidRPr="00A41707">
        <w:rPr>
          <w:b/>
          <w:sz w:val="32"/>
        </w:rPr>
        <w:t>Insights</w:t>
      </w:r>
      <w:r w:rsidR="00785D1A">
        <w:rPr>
          <w:b/>
          <w:sz w:val="32"/>
        </w:rPr>
        <w:t xml:space="preserve"> ……………………………………………………………………………………………  15</w:t>
      </w:r>
    </w:p>
    <w:p w:rsidR="00A41707" w:rsidRDefault="00A41707">
      <w:pPr>
        <w:pStyle w:val="Title"/>
        <w:rPr>
          <w:sz w:val="28"/>
        </w:rPr>
      </w:pPr>
    </w:p>
    <w:p w:rsidR="00A41707" w:rsidRDefault="00A41707">
      <w:pPr>
        <w:pStyle w:val="Title"/>
        <w:rPr>
          <w:sz w:val="28"/>
        </w:rPr>
      </w:pPr>
    </w:p>
    <w:p w:rsidR="00A41707" w:rsidRDefault="00A41707">
      <w:pPr>
        <w:pStyle w:val="Title"/>
        <w:rPr>
          <w:sz w:val="28"/>
        </w:rPr>
      </w:pPr>
    </w:p>
    <w:p w:rsidR="00A41707" w:rsidRPr="00A41707" w:rsidRDefault="00A41707">
      <w:pPr>
        <w:pStyle w:val="Title"/>
        <w:rPr>
          <w:sz w:val="28"/>
        </w:rPr>
      </w:pPr>
      <w:r>
        <w:rPr>
          <w:sz w:val="28"/>
        </w:rPr>
        <w:t xml:space="preserve"> </w:t>
      </w: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D624C4" w:rsidRDefault="00D624C4">
      <w:pPr>
        <w:pStyle w:val="Title"/>
      </w:pPr>
    </w:p>
    <w:p w:rsidR="00A41707" w:rsidRDefault="00A41707" w:rsidP="00A41707">
      <w:pPr>
        <w:pStyle w:val="Heading1"/>
      </w:pPr>
      <w:r>
        <w:lastRenderedPageBreak/>
        <w:t>Introduction</w:t>
      </w:r>
    </w:p>
    <w:p w:rsidR="008A08C7" w:rsidRDefault="008A08C7" w:rsidP="008A08C7">
      <w:pPr>
        <w:ind w:firstLine="708"/>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Donald J. Trump became the 45</w:t>
      </w:r>
      <w:r w:rsidRPr="00483E9D">
        <w:rPr>
          <w:rFonts w:ascii="Times New Roman" w:hAnsi="Times New Roman"/>
          <w:color w:val="000000"/>
          <w:sz w:val="24"/>
          <w:szCs w:val="24"/>
          <w:bdr w:val="none" w:sz="0" w:space="0" w:color="auto" w:frame="1"/>
          <w:vertAlign w:val="superscript"/>
        </w:rPr>
        <w:t>th</w:t>
      </w:r>
      <w:r>
        <w:rPr>
          <w:rFonts w:ascii="Times New Roman" w:hAnsi="Times New Roman"/>
          <w:color w:val="000000"/>
          <w:sz w:val="24"/>
          <w:szCs w:val="24"/>
          <w:bdr w:val="none" w:sz="0" w:space="0" w:color="auto" w:frame="1"/>
        </w:rPr>
        <w:t xml:space="preserve"> President of the United States on January 20, 2017. Since the inauguration, President Trump is actively initiating new policies and conversations, which generate active conversations in the social media.  </w:t>
      </w:r>
    </w:p>
    <w:p w:rsidR="00A41707" w:rsidRPr="00F46EDD" w:rsidRDefault="008A08C7" w:rsidP="00F46EDD">
      <w:pPr>
        <w:ind w:firstLine="708"/>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In this project we collected all such generated traffic related to President Trump from twitter and performed social media analytics to understand the opinion among the p</w:t>
      </w:r>
      <w:r w:rsidR="00F46EDD">
        <w:rPr>
          <w:rFonts w:ascii="Times New Roman" w:hAnsi="Times New Roman"/>
          <w:color w:val="000000"/>
          <w:sz w:val="24"/>
          <w:szCs w:val="24"/>
          <w:bdr w:val="none" w:sz="0" w:space="0" w:color="auto" w:frame="1"/>
        </w:rPr>
        <w:t xml:space="preserve">eople regarding the </w:t>
      </w:r>
      <w:r w:rsidR="00F46EDD">
        <w:rPr>
          <w:rFonts w:ascii="Times New Roman" w:hAnsi="Times New Roman"/>
          <w:color w:val="000000"/>
          <w:sz w:val="24"/>
          <w:szCs w:val="24"/>
          <w:bdr w:val="none" w:sz="0" w:space="0" w:color="auto" w:frame="1"/>
        </w:rPr>
        <w:tab/>
        <w:t>president.</w:t>
      </w:r>
    </w:p>
    <w:p w:rsidR="00A41707" w:rsidRDefault="00A41707" w:rsidP="00A41707">
      <w:pPr>
        <w:pStyle w:val="Heading1"/>
      </w:pPr>
      <w:r>
        <w:t>Twitter Streaming</w:t>
      </w:r>
    </w:p>
    <w:p w:rsidR="006864F5" w:rsidRDefault="008A08C7" w:rsidP="008A08C7">
      <w:pPr>
        <w:rPr>
          <w:sz w:val="24"/>
        </w:rPr>
      </w:pPr>
      <w:r>
        <w:rPr>
          <w:sz w:val="24"/>
        </w:rPr>
        <w:t>We</w:t>
      </w:r>
      <w:r w:rsidR="00E3636C">
        <w:rPr>
          <w:sz w:val="24"/>
        </w:rPr>
        <w:t xml:space="preserve"> have used twitter streaming API</w:t>
      </w:r>
      <w:r>
        <w:rPr>
          <w:sz w:val="24"/>
        </w:rPr>
        <w:t xml:space="preserve"> to collect tweets from twitter. Using the credenti</w:t>
      </w:r>
      <w:r w:rsidR="00E3636C">
        <w:rPr>
          <w:sz w:val="24"/>
        </w:rPr>
        <w:t>als obtained from the API we have used T</w:t>
      </w:r>
      <w:r>
        <w:rPr>
          <w:sz w:val="24"/>
        </w:rPr>
        <w:t>w</w:t>
      </w:r>
      <w:r w:rsidR="006864F5">
        <w:rPr>
          <w:sz w:val="24"/>
        </w:rPr>
        <w:t>e</w:t>
      </w:r>
      <w:r>
        <w:rPr>
          <w:sz w:val="24"/>
        </w:rPr>
        <w:t>epy</w:t>
      </w:r>
      <w:r w:rsidR="006864F5">
        <w:rPr>
          <w:sz w:val="24"/>
        </w:rPr>
        <w:t xml:space="preserve"> module</w:t>
      </w:r>
      <w:r>
        <w:rPr>
          <w:sz w:val="24"/>
        </w:rPr>
        <w:t xml:space="preserve"> to collect real time tweets</w:t>
      </w:r>
      <w:r w:rsidR="006864F5">
        <w:rPr>
          <w:sz w:val="24"/>
        </w:rPr>
        <w:t xml:space="preserve"> from all over the USA</w:t>
      </w:r>
      <w:r>
        <w:rPr>
          <w:sz w:val="24"/>
        </w:rPr>
        <w:t xml:space="preserve"> </w:t>
      </w:r>
      <w:r w:rsidR="006864F5">
        <w:rPr>
          <w:sz w:val="24"/>
        </w:rPr>
        <w:t>using hash tags</w:t>
      </w:r>
      <w:r w:rsidR="00E3636C">
        <w:rPr>
          <w:sz w:val="24"/>
        </w:rPr>
        <w:t xml:space="preserve"> like trump ,Donald trump, POTUS</w:t>
      </w:r>
      <w:r w:rsidR="006864F5">
        <w:rPr>
          <w:sz w:val="24"/>
        </w:rPr>
        <w:t>. We collected 10,000 such tweets.</w:t>
      </w:r>
    </w:p>
    <w:p w:rsidR="008A08C7" w:rsidRPr="00B47C6A" w:rsidRDefault="006864F5" w:rsidP="00B47C6A">
      <w:pPr>
        <w:ind w:firstLine="708"/>
        <w:rPr>
          <w:sz w:val="24"/>
        </w:rPr>
      </w:pPr>
      <w:r>
        <w:rPr>
          <w:sz w:val="24"/>
        </w:rPr>
        <w:t xml:space="preserve"> We have also collected demographic specific tweets using geo location co-ordinates for five different states- California, Michigan, Kansas, Texas, Pennsylvania. We collected 1000 tweets from each location.</w:t>
      </w:r>
    </w:p>
    <w:p w:rsidR="00A41707" w:rsidRPr="00855982" w:rsidRDefault="00A41707" w:rsidP="00A41707">
      <w:pPr>
        <w:pStyle w:val="Heading1"/>
      </w:pPr>
      <w:r>
        <w:t>Pre-Processing</w:t>
      </w:r>
    </w:p>
    <w:p w:rsidR="00A41707" w:rsidRDefault="006864F5" w:rsidP="00A41707">
      <w:r>
        <w:t>We extracted the tweets text from the raw JSON format obtained from the streaming API and clean</w:t>
      </w:r>
      <w:r w:rsidR="00B47C6A">
        <w:t>s</w:t>
      </w:r>
      <w:r>
        <w:t xml:space="preserve">ed the text </w:t>
      </w:r>
      <w:r w:rsidR="00B47C6A">
        <w:t>to separate</w:t>
      </w:r>
      <w:r>
        <w:t xml:space="preserve"> URLs, punctuations, digits, emoticons and </w:t>
      </w:r>
      <w:r w:rsidR="00B47C6A">
        <w:t>Unicode using HTMLParser, Preprocessor, RegEx modules. The preprocessed text was then stemmed and lemmatized</w:t>
      </w:r>
      <w:r>
        <w:t xml:space="preserve"> </w:t>
      </w:r>
      <w:r w:rsidR="00B47C6A">
        <w:t>using Lancaster stemming. The Stemmed text was then cleansed of stop words using the NLTK module. Also</w:t>
      </w:r>
      <w:r w:rsidR="00E3636C">
        <w:t>,</w:t>
      </w:r>
      <w:r w:rsidR="00B47C6A">
        <w:t xml:space="preserve"> special words such as “Trump”, “Donald” etc</w:t>
      </w:r>
      <w:r w:rsidR="00E3636C">
        <w:t>.</w:t>
      </w:r>
      <w:r w:rsidR="00B47C6A">
        <w:t xml:space="preserve"> were removed from the text.</w:t>
      </w:r>
    </w:p>
    <w:p w:rsidR="00A41707" w:rsidRDefault="00A41707" w:rsidP="00A41707">
      <w:pPr>
        <w:pStyle w:val="Heading1"/>
      </w:pPr>
      <w:r>
        <w:t>Sentiment Analysis</w:t>
      </w:r>
    </w:p>
    <w:p w:rsidR="00B47C6A" w:rsidRDefault="00B47C6A" w:rsidP="00B47C6A">
      <w:r>
        <w:t>We analyzed the sentiments of each tweet to calculate the subjectivity and polarity scores of the tweets. Here subjectivity means that there is a context in the text. High subjectivity scores mean that the tweets have proper context. Polarity on the other hand portrays the nature of the content. The value varies from -1 to +1 where minus values indicate that the tweets are negative and positive values indicate that the tweets are positive.</w:t>
      </w:r>
    </w:p>
    <w:p w:rsidR="00B47C6A" w:rsidRDefault="00A31783" w:rsidP="00B47C6A">
      <w:r>
        <w:t>We used text blob to calculate the average subjectivity and polarity scores. For the tweet corpus. The same was repeated for the demographics specific tweets.</w:t>
      </w:r>
    </w:p>
    <w:p w:rsidR="00A31783" w:rsidRDefault="00A31783" w:rsidP="00B47C6A">
      <w:r>
        <w:rPr>
          <w:noProof/>
          <w:lang w:eastAsia="en-US"/>
        </w:rPr>
        <w:lastRenderedPageBreak/>
        <w:drawing>
          <wp:inline distT="0" distB="0" distL="0" distR="0" wp14:anchorId="6FD0ABDC" wp14:editId="2474B73D">
            <wp:extent cx="576262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1685925"/>
                    </a:xfrm>
                    <a:prstGeom prst="rect">
                      <a:avLst/>
                    </a:prstGeom>
                  </pic:spPr>
                </pic:pic>
              </a:graphicData>
            </a:graphic>
          </wp:inline>
        </w:drawing>
      </w:r>
    </w:p>
    <w:p w:rsidR="00A31783" w:rsidRDefault="00A31783" w:rsidP="00B47C6A"/>
    <w:p w:rsidR="00A31783" w:rsidRPr="00E3636C" w:rsidRDefault="00A31783" w:rsidP="00B47C6A">
      <w:pPr>
        <w:rPr>
          <w:b/>
        </w:rPr>
      </w:pPr>
      <w:r w:rsidRPr="00E3636C">
        <w:rPr>
          <w:b/>
        </w:rPr>
        <w:t>The Graphs are as follows:</w:t>
      </w:r>
    </w:p>
    <w:p w:rsidR="00A31783" w:rsidRPr="00E3636C" w:rsidRDefault="00A31783" w:rsidP="00A31783">
      <w:pPr>
        <w:rPr>
          <w:b/>
        </w:rPr>
      </w:pPr>
      <w:r w:rsidRPr="00E3636C">
        <w:rPr>
          <w:b/>
        </w:rPr>
        <w:t>Trump General:</w:t>
      </w:r>
    </w:p>
    <w:p w:rsidR="00A31783" w:rsidRPr="00E3636C" w:rsidRDefault="00A31783" w:rsidP="00A31783">
      <w:pPr>
        <w:rPr>
          <w:b/>
        </w:rPr>
      </w:pPr>
      <w:r w:rsidRPr="00E3636C">
        <w:rPr>
          <w:b/>
        </w:rPr>
        <w:t>Subjectivity:</w:t>
      </w:r>
      <w:r w:rsidR="00DB2C6B" w:rsidRPr="00E3636C">
        <w:rPr>
          <w:b/>
        </w:rPr>
        <w:t xml:space="preserve"> </w:t>
      </w:r>
      <w:r w:rsidR="00DB2C6B" w:rsidRPr="00E3636C">
        <w:rPr>
          <w:b/>
        </w:rPr>
        <w:tab/>
      </w:r>
      <w:r w:rsidR="00DB2C6B" w:rsidRPr="00E3636C">
        <w:rPr>
          <w:b/>
        </w:rPr>
        <w:tab/>
      </w:r>
      <w:r w:rsidR="00DB2C6B" w:rsidRPr="00E3636C">
        <w:rPr>
          <w:b/>
        </w:rPr>
        <w:tab/>
      </w:r>
      <w:r w:rsidR="00DB2C6B" w:rsidRPr="00E3636C">
        <w:rPr>
          <w:b/>
        </w:rPr>
        <w:tab/>
      </w:r>
      <w:r w:rsidR="00DB2C6B" w:rsidRPr="00E3636C">
        <w:rPr>
          <w:b/>
        </w:rPr>
        <w:tab/>
        <w:t>Polarity:</w:t>
      </w:r>
    </w:p>
    <w:p w:rsidR="00A31783" w:rsidRDefault="00A31783" w:rsidP="00A31783">
      <w:r>
        <w:rPr>
          <w:noProof/>
          <w:lang w:eastAsia="en-US"/>
        </w:rPr>
        <w:drawing>
          <wp:inline distT="0" distB="0" distL="0" distR="0" wp14:anchorId="6B3B8813" wp14:editId="65E02EBF">
            <wp:extent cx="2743200" cy="155996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559963"/>
                    </a:xfrm>
                    <a:prstGeom prst="rect">
                      <a:avLst/>
                    </a:prstGeom>
                  </pic:spPr>
                </pic:pic>
              </a:graphicData>
            </a:graphic>
          </wp:inline>
        </w:drawing>
      </w:r>
      <w:r w:rsidR="00DB2C6B">
        <w:rPr>
          <w:noProof/>
          <w:lang w:eastAsia="en-US"/>
        </w:rPr>
        <w:drawing>
          <wp:inline distT="0" distB="0" distL="0" distR="0" wp14:anchorId="511F8D68" wp14:editId="4280B19D">
            <wp:extent cx="2742238" cy="161011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470"/>
                    <a:stretch/>
                  </pic:blipFill>
                  <pic:spPr bwMode="auto">
                    <a:xfrm>
                      <a:off x="0" y="0"/>
                      <a:ext cx="2743200" cy="1610680"/>
                    </a:xfrm>
                    <a:prstGeom prst="rect">
                      <a:avLst/>
                    </a:prstGeom>
                    <a:ln>
                      <a:noFill/>
                    </a:ln>
                    <a:extLst>
                      <a:ext uri="{53640926-AAD7-44D8-BBD7-CCE9431645EC}">
                        <a14:shadowObscured xmlns:a14="http://schemas.microsoft.com/office/drawing/2010/main"/>
                      </a:ext>
                    </a:extLst>
                  </pic:spPr>
                </pic:pic>
              </a:graphicData>
            </a:graphic>
          </wp:inline>
        </w:drawing>
      </w:r>
    </w:p>
    <w:p w:rsidR="00A31783" w:rsidRDefault="00A31783" w:rsidP="00A31783"/>
    <w:p w:rsidR="00A31783" w:rsidRPr="00E3636C" w:rsidRDefault="00A31783" w:rsidP="00A31783">
      <w:pPr>
        <w:rPr>
          <w:b/>
        </w:rPr>
      </w:pPr>
      <w:r w:rsidRPr="00E3636C">
        <w:rPr>
          <w:b/>
        </w:rPr>
        <w:t>California:</w:t>
      </w:r>
    </w:p>
    <w:p w:rsidR="00A31783" w:rsidRPr="00E3636C" w:rsidRDefault="00A31783" w:rsidP="00A31783">
      <w:pPr>
        <w:rPr>
          <w:b/>
        </w:rPr>
      </w:pPr>
      <w:r w:rsidRPr="00E3636C">
        <w:rPr>
          <w:b/>
        </w:rPr>
        <w:t>Subjectivity:</w:t>
      </w:r>
      <w:r w:rsidR="00DB2C6B" w:rsidRPr="00E3636C">
        <w:rPr>
          <w:b/>
        </w:rPr>
        <w:t xml:space="preserve"> </w:t>
      </w:r>
      <w:r w:rsidR="00DB2C6B" w:rsidRPr="00E3636C">
        <w:rPr>
          <w:b/>
        </w:rPr>
        <w:tab/>
      </w:r>
      <w:r w:rsidR="00DB2C6B" w:rsidRPr="00E3636C">
        <w:rPr>
          <w:b/>
        </w:rPr>
        <w:tab/>
      </w:r>
      <w:r w:rsidR="00DB2C6B" w:rsidRPr="00E3636C">
        <w:rPr>
          <w:b/>
        </w:rPr>
        <w:tab/>
      </w:r>
      <w:r w:rsidR="00DB2C6B" w:rsidRPr="00E3636C">
        <w:rPr>
          <w:b/>
        </w:rPr>
        <w:tab/>
      </w:r>
      <w:r w:rsidR="00DB2C6B" w:rsidRPr="00E3636C">
        <w:rPr>
          <w:b/>
        </w:rPr>
        <w:tab/>
        <w:t>Polarity:</w:t>
      </w:r>
    </w:p>
    <w:p w:rsidR="00A31783" w:rsidRDefault="00A31783" w:rsidP="00A31783">
      <w:r>
        <w:rPr>
          <w:noProof/>
          <w:lang w:eastAsia="en-US"/>
        </w:rPr>
        <w:drawing>
          <wp:inline distT="0" distB="0" distL="0" distR="0" wp14:anchorId="2830AB3C" wp14:editId="6E25D5D1">
            <wp:extent cx="2743200" cy="16590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659061"/>
                    </a:xfrm>
                    <a:prstGeom prst="rect">
                      <a:avLst/>
                    </a:prstGeom>
                  </pic:spPr>
                </pic:pic>
              </a:graphicData>
            </a:graphic>
          </wp:inline>
        </w:drawing>
      </w:r>
      <w:r w:rsidR="00DB2C6B">
        <w:rPr>
          <w:noProof/>
          <w:lang w:eastAsia="en-US"/>
        </w:rPr>
        <w:drawing>
          <wp:inline distT="0" distB="0" distL="0" distR="0" wp14:anchorId="776D9376" wp14:editId="41BF1F23">
            <wp:extent cx="2743200" cy="17000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700092"/>
                    </a:xfrm>
                    <a:prstGeom prst="rect">
                      <a:avLst/>
                    </a:prstGeom>
                  </pic:spPr>
                </pic:pic>
              </a:graphicData>
            </a:graphic>
          </wp:inline>
        </w:drawing>
      </w:r>
    </w:p>
    <w:p w:rsidR="00A31783" w:rsidRDefault="00A31783" w:rsidP="00A31783"/>
    <w:p w:rsidR="00A31783" w:rsidRDefault="00A31783" w:rsidP="00A31783"/>
    <w:p w:rsidR="00A31783" w:rsidRDefault="00A31783" w:rsidP="00A31783"/>
    <w:p w:rsidR="00A31783" w:rsidRPr="00E3636C" w:rsidRDefault="00A31783" w:rsidP="00A31783">
      <w:pPr>
        <w:rPr>
          <w:b/>
        </w:rPr>
      </w:pPr>
      <w:r w:rsidRPr="00E3636C">
        <w:rPr>
          <w:b/>
        </w:rPr>
        <w:lastRenderedPageBreak/>
        <w:t>Michigan:</w:t>
      </w:r>
    </w:p>
    <w:p w:rsidR="00A31783" w:rsidRPr="00E3636C" w:rsidRDefault="00A31783" w:rsidP="00A31783">
      <w:pPr>
        <w:rPr>
          <w:b/>
        </w:rPr>
      </w:pPr>
      <w:r w:rsidRPr="00E3636C">
        <w:rPr>
          <w:b/>
        </w:rPr>
        <w:t>Subjectivity:</w:t>
      </w:r>
      <w:r w:rsidR="00DB2C6B" w:rsidRPr="00E3636C">
        <w:rPr>
          <w:b/>
        </w:rPr>
        <w:t xml:space="preserve"> </w:t>
      </w:r>
      <w:r w:rsidR="00DB2C6B" w:rsidRPr="00E3636C">
        <w:rPr>
          <w:b/>
        </w:rPr>
        <w:tab/>
      </w:r>
      <w:r w:rsidR="00DB2C6B" w:rsidRPr="00E3636C">
        <w:rPr>
          <w:b/>
        </w:rPr>
        <w:tab/>
      </w:r>
      <w:r w:rsidR="00DB2C6B" w:rsidRPr="00E3636C">
        <w:rPr>
          <w:b/>
        </w:rPr>
        <w:tab/>
      </w:r>
      <w:r w:rsidR="00DB2C6B" w:rsidRPr="00E3636C">
        <w:rPr>
          <w:b/>
        </w:rPr>
        <w:tab/>
      </w:r>
      <w:r w:rsidR="00DB2C6B" w:rsidRPr="00E3636C">
        <w:rPr>
          <w:b/>
        </w:rPr>
        <w:tab/>
        <w:t>Polarity:</w:t>
      </w:r>
    </w:p>
    <w:p w:rsidR="00A31783" w:rsidRDefault="00A31783" w:rsidP="00A31783">
      <w:r>
        <w:rPr>
          <w:noProof/>
          <w:lang w:eastAsia="en-US"/>
        </w:rPr>
        <w:drawing>
          <wp:inline distT="0" distB="0" distL="0" distR="0" wp14:anchorId="6D622BF8" wp14:editId="6A3DC326">
            <wp:extent cx="2743200" cy="161364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13647"/>
                    </a:xfrm>
                    <a:prstGeom prst="rect">
                      <a:avLst/>
                    </a:prstGeom>
                  </pic:spPr>
                </pic:pic>
              </a:graphicData>
            </a:graphic>
          </wp:inline>
        </w:drawing>
      </w:r>
      <w:r w:rsidR="00DB2C6B">
        <w:rPr>
          <w:noProof/>
          <w:lang w:eastAsia="en-US"/>
        </w:rPr>
        <w:drawing>
          <wp:inline distT="0" distB="0" distL="0" distR="0" wp14:anchorId="6AC7E7F4" wp14:editId="121A6717">
            <wp:extent cx="2743200" cy="1750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50857"/>
                    </a:xfrm>
                    <a:prstGeom prst="rect">
                      <a:avLst/>
                    </a:prstGeom>
                  </pic:spPr>
                </pic:pic>
              </a:graphicData>
            </a:graphic>
          </wp:inline>
        </w:drawing>
      </w:r>
    </w:p>
    <w:p w:rsidR="00A31783" w:rsidRPr="00E3636C" w:rsidRDefault="00A31783" w:rsidP="00A31783">
      <w:pPr>
        <w:rPr>
          <w:b/>
        </w:rPr>
      </w:pPr>
      <w:r w:rsidRPr="00E3636C">
        <w:rPr>
          <w:b/>
        </w:rPr>
        <w:t>Kansas:</w:t>
      </w:r>
    </w:p>
    <w:p w:rsidR="00A31783" w:rsidRPr="00E3636C" w:rsidRDefault="00A31783" w:rsidP="00A31783">
      <w:pPr>
        <w:rPr>
          <w:b/>
        </w:rPr>
      </w:pPr>
      <w:r w:rsidRPr="00E3636C">
        <w:rPr>
          <w:b/>
        </w:rPr>
        <w:t>Subjectivity:</w:t>
      </w:r>
      <w:r w:rsidR="00DB2C6B" w:rsidRPr="00E3636C">
        <w:rPr>
          <w:b/>
        </w:rPr>
        <w:t xml:space="preserve"> </w:t>
      </w:r>
      <w:r w:rsidR="00DB2C6B" w:rsidRPr="00E3636C">
        <w:rPr>
          <w:b/>
        </w:rPr>
        <w:tab/>
      </w:r>
      <w:r w:rsidR="00DB2C6B" w:rsidRPr="00E3636C">
        <w:rPr>
          <w:b/>
        </w:rPr>
        <w:tab/>
      </w:r>
      <w:r w:rsidR="00DB2C6B" w:rsidRPr="00E3636C">
        <w:rPr>
          <w:b/>
        </w:rPr>
        <w:tab/>
      </w:r>
      <w:r w:rsidR="00DB2C6B" w:rsidRPr="00E3636C">
        <w:rPr>
          <w:b/>
        </w:rPr>
        <w:tab/>
      </w:r>
      <w:r w:rsidR="00DB2C6B" w:rsidRPr="00E3636C">
        <w:rPr>
          <w:b/>
        </w:rPr>
        <w:tab/>
        <w:t>Polarity:</w:t>
      </w:r>
    </w:p>
    <w:p w:rsidR="00A31783" w:rsidRDefault="00A31783" w:rsidP="00A31783">
      <w:r>
        <w:rPr>
          <w:noProof/>
          <w:lang w:eastAsia="en-US"/>
        </w:rPr>
        <w:drawing>
          <wp:inline distT="0" distB="0" distL="0" distR="0" wp14:anchorId="081E435A" wp14:editId="0C0A8DB1">
            <wp:extent cx="2743200" cy="16558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655855"/>
                    </a:xfrm>
                    <a:prstGeom prst="rect">
                      <a:avLst/>
                    </a:prstGeom>
                  </pic:spPr>
                </pic:pic>
              </a:graphicData>
            </a:graphic>
          </wp:inline>
        </w:drawing>
      </w:r>
      <w:r w:rsidR="00DB2C6B">
        <w:rPr>
          <w:noProof/>
          <w:lang w:eastAsia="en-US"/>
        </w:rPr>
        <w:drawing>
          <wp:inline distT="0" distB="0" distL="0" distR="0" wp14:anchorId="729BC1BF" wp14:editId="5C64B1DF">
            <wp:extent cx="2743200" cy="1679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679074"/>
                    </a:xfrm>
                    <a:prstGeom prst="rect">
                      <a:avLst/>
                    </a:prstGeom>
                  </pic:spPr>
                </pic:pic>
              </a:graphicData>
            </a:graphic>
          </wp:inline>
        </w:drawing>
      </w:r>
    </w:p>
    <w:p w:rsidR="00A31783" w:rsidRPr="00E3636C" w:rsidRDefault="00A31783" w:rsidP="00A31783">
      <w:pPr>
        <w:rPr>
          <w:b/>
        </w:rPr>
      </w:pPr>
      <w:r w:rsidRPr="00E3636C">
        <w:rPr>
          <w:b/>
        </w:rPr>
        <w:t>Texas:</w:t>
      </w:r>
    </w:p>
    <w:p w:rsidR="00A31783" w:rsidRPr="00E3636C" w:rsidRDefault="00A31783" w:rsidP="00A31783">
      <w:pPr>
        <w:rPr>
          <w:b/>
        </w:rPr>
      </w:pPr>
      <w:r w:rsidRPr="00E3636C">
        <w:rPr>
          <w:b/>
        </w:rPr>
        <w:t>Subjectivity:</w:t>
      </w:r>
      <w:r w:rsidR="00DB2C6B" w:rsidRPr="00E3636C">
        <w:rPr>
          <w:b/>
        </w:rPr>
        <w:t xml:space="preserve"> </w:t>
      </w:r>
      <w:r w:rsidR="00DB2C6B" w:rsidRPr="00E3636C">
        <w:rPr>
          <w:b/>
        </w:rPr>
        <w:tab/>
      </w:r>
      <w:r w:rsidR="00DB2C6B" w:rsidRPr="00E3636C">
        <w:rPr>
          <w:b/>
        </w:rPr>
        <w:tab/>
      </w:r>
      <w:r w:rsidR="00DB2C6B" w:rsidRPr="00E3636C">
        <w:rPr>
          <w:b/>
        </w:rPr>
        <w:tab/>
      </w:r>
      <w:r w:rsidR="00DB2C6B" w:rsidRPr="00E3636C">
        <w:rPr>
          <w:b/>
        </w:rPr>
        <w:tab/>
      </w:r>
      <w:r w:rsidR="00DB2C6B" w:rsidRPr="00E3636C">
        <w:rPr>
          <w:b/>
        </w:rPr>
        <w:tab/>
        <w:t>Polarity</w:t>
      </w:r>
      <w:r w:rsidR="00E3636C">
        <w:rPr>
          <w:b/>
        </w:rPr>
        <w:t>:</w:t>
      </w:r>
    </w:p>
    <w:p w:rsidR="00A31783" w:rsidRDefault="00A31783" w:rsidP="00A31783">
      <w:r>
        <w:rPr>
          <w:noProof/>
          <w:lang w:eastAsia="en-US"/>
        </w:rPr>
        <w:drawing>
          <wp:inline distT="0" distB="0" distL="0" distR="0" wp14:anchorId="642F8119" wp14:editId="0D788EBA">
            <wp:extent cx="2743200" cy="161764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617640"/>
                    </a:xfrm>
                    <a:prstGeom prst="rect">
                      <a:avLst/>
                    </a:prstGeom>
                  </pic:spPr>
                </pic:pic>
              </a:graphicData>
            </a:graphic>
          </wp:inline>
        </w:drawing>
      </w:r>
      <w:r w:rsidR="00DB2C6B">
        <w:rPr>
          <w:noProof/>
          <w:lang w:eastAsia="en-US"/>
        </w:rPr>
        <w:drawing>
          <wp:inline distT="0" distB="0" distL="0" distR="0" wp14:anchorId="5114BA07" wp14:editId="23318546">
            <wp:extent cx="2743200" cy="1697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697658"/>
                    </a:xfrm>
                    <a:prstGeom prst="rect">
                      <a:avLst/>
                    </a:prstGeom>
                  </pic:spPr>
                </pic:pic>
              </a:graphicData>
            </a:graphic>
          </wp:inline>
        </w:drawing>
      </w:r>
    </w:p>
    <w:p w:rsidR="00A31783" w:rsidRDefault="00A31783" w:rsidP="00A31783"/>
    <w:p w:rsidR="00A31783" w:rsidRDefault="00A31783" w:rsidP="00A31783"/>
    <w:p w:rsidR="00A31783" w:rsidRDefault="00A31783" w:rsidP="00A31783"/>
    <w:p w:rsidR="00A31783" w:rsidRDefault="00A31783" w:rsidP="00A31783"/>
    <w:p w:rsidR="00A31783" w:rsidRPr="00E3636C" w:rsidRDefault="00A31783" w:rsidP="00A31783">
      <w:pPr>
        <w:rPr>
          <w:b/>
        </w:rPr>
      </w:pPr>
      <w:r w:rsidRPr="00E3636C">
        <w:rPr>
          <w:b/>
        </w:rPr>
        <w:lastRenderedPageBreak/>
        <w:t>Pennsylvania:</w:t>
      </w:r>
    </w:p>
    <w:p w:rsidR="00A31783" w:rsidRPr="00E3636C" w:rsidRDefault="00A31783" w:rsidP="00A31783">
      <w:pPr>
        <w:rPr>
          <w:b/>
        </w:rPr>
      </w:pPr>
      <w:r w:rsidRPr="00E3636C">
        <w:rPr>
          <w:b/>
        </w:rPr>
        <w:t>Subjectivity:</w:t>
      </w:r>
      <w:r w:rsidR="00DB2C6B" w:rsidRPr="00E3636C">
        <w:rPr>
          <w:b/>
        </w:rPr>
        <w:t xml:space="preserve"> </w:t>
      </w:r>
      <w:r w:rsidR="00DB2C6B" w:rsidRPr="00E3636C">
        <w:rPr>
          <w:b/>
        </w:rPr>
        <w:tab/>
      </w:r>
      <w:r w:rsidR="00DB2C6B" w:rsidRPr="00E3636C">
        <w:rPr>
          <w:b/>
        </w:rPr>
        <w:tab/>
      </w:r>
      <w:r w:rsidR="00DB2C6B" w:rsidRPr="00E3636C">
        <w:rPr>
          <w:b/>
        </w:rPr>
        <w:tab/>
      </w:r>
      <w:r w:rsidR="00DB2C6B" w:rsidRPr="00E3636C">
        <w:rPr>
          <w:b/>
        </w:rPr>
        <w:tab/>
      </w:r>
      <w:r w:rsidR="00DB2C6B" w:rsidRPr="00E3636C">
        <w:rPr>
          <w:b/>
        </w:rPr>
        <w:tab/>
        <w:t>Polarity:</w:t>
      </w:r>
    </w:p>
    <w:p w:rsidR="00DB2C6B" w:rsidRDefault="00A31783" w:rsidP="00A31783">
      <w:pPr>
        <w:rPr>
          <w:noProof/>
        </w:rPr>
      </w:pPr>
      <w:r>
        <w:rPr>
          <w:noProof/>
          <w:lang w:eastAsia="en-US"/>
        </w:rPr>
        <w:drawing>
          <wp:inline distT="0" distB="0" distL="0" distR="0" wp14:anchorId="3AD79C53" wp14:editId="7C94FF81">
            <wp:extent cx="2743200" cy="193754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301"/>
                    <a:stretch/>
                  </pic:blipFill>
                  <pic:spPr bwMode="auto">
                    <a:xfrm>
                      <a:off x="0" y="0"/>
                      <a:ext cx="2743200" cy="1937549"/>
                    </a:xfrm>
                    <a:prstGeom prst="rect">
                      <a:avLst/>
                    </a:prstGeom>
                    <a:ln>
                      <a:noFill/>
                    </a:ln>
                    <a:extLst>
                      <a:ext uri="{53640926-AAD7-44D8-BBD7-CCE9431645EC}">
                        <a14:shadowObscured xmlns:a14="http://schemas.microsoft.com/office/drawing/2010/main"/>
                      </a:ext>
                    </a:extLst>
                  </pic:spPr>
                </pic:pic>
              </a:graphicData>
            </a:graphic>
          </wp:inline>
        </w:drawing>
      </w:r>
      <w:r w:rsidR="00DB2C6B">
        <w:rPr>
          <w:noProof/>
          <w:lang w:eastAsia="en-US"/>
        </w:rPr>
        <w:drawing>
          <wp:inline distT="0" distB="0" distL="0" distR="0" wp14:anchorId="22D439E8" wp14:editId="42BE3693">
            <wp:extent cx="2894411" cy="20040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482"/>
                    <a:stretch/>
                  </pic:blipFill>
                  <pic:spPr bwMode="auto">
                    <a:xfrm>
                      <a:off x="0" y="0"/>
                      <a:ext cx="2898525" cy="2006909"/>
                    </a:xfrm>
                    <a:prstGeom prst="rect">
                      <a:avLst/>
                    </a:prstGeom>
                    <a:ln>
                      <a:noFill/>
                    </a:ln>
                    <a:extLst>
                      <a:ext uri="{53640926-AAD7-44D8-BBD7-CCE9431645EC}">
                        <a14:shadowObscured xmlns:a14="http://schemas.microsoft.com/office/drawing/2010/main"/>
                      </a:ext>
                    </a:extLst>
                  </pic:spPr>
                </pic:pic>
              </a:graphicData>
            </a:graphic>
          </wp:inline>
        </w:drawing>
      </w:r>
    </w:p>
    <w:p w:rsidR="00964FC2" w:rsidRDefault="00964FC2" w:rsidP="00964FC2">
      <w:r>
        <w:t>From the above results, we find that there is maximum subjectivity and polarity score in Michigan. This means that people are really being positive about the new president in Michigan. On a general note, we find that there is nearly positive comments about the president.</w:t>
      </w:r>
    </w:p>
    <w:p w:rsidR="00A31783" w:rsidRPr="00B47C6A" w:rsidRDefault="00A31783" w:rsidP="00B47C6A"/>
    <w:p w:rsidR="00A41707" w:rsidRDefault="00A41707" w:rsidP="00A41707">
      <w:pPr>
        <w:pStyle w:val="Heading1"/>
      </w:pPr>
      <w:r>
        <w:t>Word Cloud Generation</w:t>
      </w:r>
    </w:p>
    <w:p w:rsidR="001323DC" w:rsidRDefault="006726B2" w:rsidP="001323DC">
      <w:pPr>
        <w:rPr>
          <w:noProof/>
        </w:rPr>
      </w:pPr>
      <w:r>
        <w:rPr>
          <w:noProof/>
        </w:rPr>
        <w:t>We generated a word cloud from the cleansed text using word cloud module to find out the most common words used in the tweets about the president with the data from all over the USA as well as from different states.</w:t>
      </w:r>
    </w:p>
    <w:p w:rsidR="001323DC" w:rsidRDefault="001323DC" w:rsidP="001323DC">
      <w:pPr>
        <w:rPr>
          <w:noProof/>
        </w:rPr>
      </w:pPr>
      <w:r>
        <w:rPr>
          <w:noProof/>
        </w:rPr>
        <w:t>General</w:t>
      </w:r>
    </w:p>
    <w:p w:rsidR="001323DC" w:rsidRDefault="001323DC" w:rsidP="001323DC">
      <w:r>
        <w:rPr>
          <w:noProof/>
          <w:lang w:eastAsia="en-US"/>
        </w:rPr>
        <w:drawing>
          <wp:inline distT="0" distB="0" distL="0" distR="0" wp14:anchorId="10219D81" wp14:editId="74A41814">
            <wp:extent cx="3977983"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37" t="2124" r="4871" b="3717"/>
                    <a:stretch/>
                  </pic:blipFill>
                  <pic:spPr bwMode="auto">
                    <a:xfrm>
                      <a:off x="0" y="0"/>
                      <a:ext cx="3977983" cy="2011680"/>
                    </a:xfrm>
                    <a:prstGeom prst="rect">
                      <a:avLst/>
                    </a:prstGeom>
                    <a:ln>
                      <a:noFill/>
                    </a:ln>
                    <a:extLst>
                      <a:ext uri="{53640926-AAD7-44D8-BBD7-CCE9431645EC}">
                        <a14:shadowObscured xmlns:a14="http://schemas.microsoft.com/office/drawing/2010/main"/>
                      </a:ext>
                    </a:extLst>
                  </pic:spPr>
                </pic:pic>
              </a:graphicData>
            </a:graphic>
          </wp:inline>
        </w:drawing>
      </w:r>
    </w:p>
    <w:p w:rsidR="001323DC" w:rsidRDefault="006726B2" w:rsidP="001323DC">
      <w:r>
        <w:t>From the figure we can see that the most used words were Maternity care, Smoking Gun, White House, Health Care and about the president’s family.</w:t>
      </w:r>
    </w:p>
    <w:p w:rsidR="001323DC" w:rsidRDefault="001323DC" w:rsidP="001323DC"/>
    <w:p w:rsidR="001323DC" w:rsidRDefault="001323DC" w:rsidP="001323DC"/>
    <w:p w:rsidR="001323DC" w:rsidRDefault="001323DC" w:rsidP="001323DC"/>
    <w:p w:rsidR="001323DC" w:rsidRDefault="001323DC" w:rsidP="001323DC"/>
    <w:p w:rsidR="001323DC" w:rsidRPr="00E3636C" w:rsidRDefault="001323DC" w:rsidP="001323DC">
      <w:pPr>
        <w:rPr>
          <w:b/>
        </w:rPr>
      </w:pPr>
      <w:r w:rsidRPr="00E3636C">
        <w:rPr>
          <w:b/>
        </w:rPr>
        <w:t>California</w:t>
      </w:r>
    </w:p>
    <w:p w:rsidR="001323DC" w:rsidRDefault="001323DC" w:rsidP="001323DC">
      <w:r>
        <w:rPr>
          <w:noProof/>
          <w:lang w:eastAsia="en-US"/>
        </w:rPr>
        <w:drawing>
          <wp:inline distT="0" distB="0" distL="0" distR="0" wp14:anchorId="563CBCA3" wp14:editId="731D9F57">
            <wp:extent cx="3657600" cy="186129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72" t="2566" r="3129" b="7950"/>
                    <a:stretch/>
                  </pic:blipFill>
                  <pic:spPr bwMode="auto">
                    <a:xfrm>
                      <a:off x="0" y="0"/>
                      <a:ext cx="3657600" cy="1861291"/>
                    </a:xfrm>
                    <a:prstGeom prst="rect">
                      <a:avLst/>
                    </a:prstGeom>
                    <a:ln>
                      <a:noFill/>
                    </a:ln>
                    <a:extLst>
                      <a:ext uri="{53640926-AAD7-44D8-BBD7-CCE9431645EC}">
                        <a14:shadowObscured xmlns:a14="http://schemas.microsoft.com/office/drawing/2010/main"/>
                      </a:ext>
                    </a:extLst>
                  </pic:spPr>
                </pic:pic>
              </a:graphicData>
            </a:graphic>
          </wp:inline>
        </w:drawing>
      </w:r>
    </w:p>
    <w:p w:rsidR="006726B2" w:rsidRDefault="006726B2" w:rsidP="001323DC">
      <w:r>
        <w:t>From the figure we can see that the most used words were trump care, Obama care.</w:t>
      </w:r>
    </w:p>
    <w:p w:rsidR="001323DC" w:rsidRPr="00E3636C" w:rsidRDefault="001323DC" w:rsidP="001323DC">
      <w:pPr>
        <w:rPr>
          <w:b/>
        </w:rPr>
      </w:pPr>
      <w:r w:rsidRPr="00E3636C">
        <w:rPr>
          <w:b/>
        </w:rPr>
        <w:t>Michigan</w:t>
      </w:r>
    </w:p>
    <w:p w:rsidR="001323DC" w:rsidRDefault="001323DC" w:rsidP="001323DC">
      <w:r>
        <w:rPr>
          <w:noProof/>
          <w:lang w:eastAsia="en-US"/>
        </w:rPr>
        <w:drawing>
          <wp:inline distT="0" distB="0" distL="0" distR="0" wp14:anchorId="5276BC8C" wp14:editId="302C2F16">
            <wp:extent cx="3657600" cy="18520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8" t="6366" r="2120" b="6063"/>
                    <a:stretch/>
                  </pic:blipFill>
                  <pic:spPr bwMode="auto">
                    <a:xfrm>
                      <a:off x="0" y="0"/>
                      <a:ext cx="3657600" cy="1852008"/>
                    </a:xfrm>
                    <a:prstGeom prst="rect">
                      <a:avLst/>
                    </a:prstGeom>
                    <a:ln>
                      <a:noFill/>
                    </a:ln>
                    <a:extLst>
                      <a:ext uri="{53640926-AAD7-44D8-BBD7-CCE9431645EC}">
                        <a14:shadowObscured xmlns:a14="http://schemas.microsoft.com/office/drawing/2010/main"/>
                      </a:ext>
                    </a:extLst>
                  </pic:spPr>
                </pic:pic>
              </a:graphicData>
            </a:graphic>
          </wp:inline>
        </w:drawing>
      </w:r>
    </w:p>
    <w:p w:rsidR="006726B2" w:rsidRDefault="006726B2" w:rsidP="001323DC">
      <w:r>
        <w:t>From the figure we can see that the most used words were Obama, visits, shames, beloved.</w:t>
      </w:r>
    </w:p>
    <w:p w:rsidR="001323DC" w:rsidRPr="00E3636C" w:rsidRDefault="001323DC" w:rsidP="001323DC">
      <w:pPr>
        <w:rPr>
          <w:b/>
        </w:rPr>
      </w:pPr>
      <w:r w:rsidRPr="00E3636C">
        <w:rPr>
          <w:b/>
        </w:rPr>
        <w:t>Kansas</w:t>
      </w:r>
    </w:p>
    <w:p w:rsidR="001323DC" w:rsidRDefault="001323DC" w:rsidP="001323DC">
      <w:r>
        <w:rPr>
          <w:noProof/>
          <w:lang w:eastAsia="en-US"/>
        </w:rPr>
        <w:drawing>
          <wp:inline distT="0" distB="0" distL="0" distR="0" wp14:anchorId="2A172BDF" wp14:editId="55FACB6C">
            <wp:extent cx="3657600" cy="1856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36" t="3164" r="2922" b="6440"/>
                    <a:stretch/>
                  </pic:blipFill>
                  <pic:spPr bwMode="auto">
                    <a:xfrm>
                      <a:off x="0" y="0"/>
                      <a:ext cx="3657600" cy="1856650"/>
                    </a:xfrm>
                    <a:prstGeom prst="rect">
                      <a:avLst/>
                    </a:prstGeom>
                    <a:ln>
                      <a:noFill/>
                    </a:ln>
                    <a:extLst>
                      <a:ext uri="{53640926-AAD7-44D8-BBD7-CCE9431645EC}">
                        <a14:shadowObscured xmlns:a14="http://schemas.microsoft.com/office/drawing/2010/main"/>
                      </a:ext>
                    </a:extLst>
                  </pic:spPr>
                </pic:pic>
              </a:graphicData>
            </a:graphic>
          </wp:inline>
        </w:drawing>
      </w:r>
    </w:p>
    <w:p w:rsidR="006726B2" w:rsidRDefault="006726B2" w:rsidP="001323DC">
      <w:r>
        <w:t>From the figure we can see that the most used words were Russia, Obama care, paul.</w:t>
      </w:r>
    </w:p>
    <w:p w:rsidR="001323DC" w:rsidRPr="00E3636C" w:rsidRDefault="001323DC" w:rsidP="001323DC">
      <w:pPr>
        <w:rPr>
          <w:b/>
        </w:rPr>
      </w:pPr>
      <w:r w:rsidRPr="00E3636C">
        <w:rPr>
          <w:b/>
        </w:rPr>
        <w:lastRenderedPageBreak/>
        <w:t>Texas</w:t>
      </w:r>
    </w:p>
    <w:p w:rsidR="001323DC" w:rsidRDefault="001323DC" w:rsidP="001323DC">
      <w:pPr>
        <w:rPr>
          <w:noProof/>
        </w:rPr>
      </w:pPr>
    </w:p>
    <w:p w:rsidR="001323DC" w:rsidRDefault="001323DC" w:rsidP="001323DC">
      <w:r>
        <w:rPr>
          <w:noProof/>
          <w:lang w:eastAsia="en-US"/>
        </w:rPr>
        <w:drawing>
          <wp:inline distT="0" distB="0" distL="0" distR="0" wp14:anchorId="115ADE08" wp14:editId="66048CAE">
            <wp:extent cx="3657600" cy="184038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21" t="1697" r="5497" b="2061"/>
                    <a:stretch/>
                  </pic:blipFill>
                  <pic:spPr bwMode="auto">
                    <a:xfrm>
                      <a:off x="0" y="0"/>
                      <a:ext cx="3657600" cy="1840389"/>
                    </a:xfrm>
                    <a:prstGeom prst="rect">
                      <a:avLst/>
                    </a:prstGeom>
                    <a:ln>
                      <a:noFill/>
                    </a:ln>
                    <a:extLst>
                      <a:ext uri="{53640926-AAD7-44D8-BBD7-CCE9431645EC}">
                        <a14:shadowObscured xmlns:a14="http://schemas.microsoft.com/office/drawing/2010/main"/>
                      </a:ext>
                    </a:extLst>
                  </pic:spPr>
                </pic:pic>
              </a:graphicData>
            </a:graphic>
          </wp:inline>
        </w:drawing>
      </w:r>
    </w:p>
    <w:p w:rsidR="006726B2" w:rsidRDefault="006726B2" w:rsidP="001323DC">
      <w:r>
        <w:t>From the figure we can see that the most used words were Obama care, supporter, America, Obama.</w:t>
      </w:r>
    </w:p>
    <w:p w:rsidR="001323DC" w:rsidRPr="00E3636C" w:rsidRDefault="001323DC" w:rsidP="001323DC">
      <w:pPr>
        <w:rPr>
          <w:b/>
        </w:rPr>
      </w:pPr>
      <w:r w:rsidRPr="00E3636C">
        <w:rPr>
          <w:b/>
        </w:rPr>
        <w:t>Pennsylvania</w:t>
      </w:r>
    </w:p>
    <w:p w:rsidR="001323DC" w:rsidRDefault="001323DC" w:rsidP="001323DC">
      <w:pPr>
        <w:rPr>
          <w:noProof/>
        </w:rPr>
      </w:pPr>
    </w:p>
    <w:p w:rsidR="001323DC" w:rsidRDefault="001323DC" w:rsidP="001323DC">
      <w:r>
        <w:rPr>
          <w:noProof/>
          <w:lang w:eastAsia="en-US"/>
        </w:rPr>
        <w:drawing>
          <wp:inline distT="0" distB="0" distL="0" distR="0" wp14:anchorId="5795DCC1" wp14:editId="2B42C762">
            <wp:extent cx="3657600" cy="186356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29" t="7590" r="6291" b="9949"/>
                    <a:stretch/>
                  </pic:blipFill>
                  <pic:spPr bwMode="auto">
                    <a:xfrm>
                      <a:off x="0" y="0"/>
                      <a:ext cx="3657600" cy="1863568"/>
                    </a:xfrm>
                    <a:prstGeom prst="rect">
                      <a:avLst/>
                    </a:prstGeom>
                    <a:ln>
                      <a:noFill/>
                    </a:ln>
                    <a:extLst>
                      <a:ext uri="{53640926-AAD7-44D8-BBD7-CCE9431645EC}">
                        <a14:shadowObscured xmlns:a14="http://schemas.microsoft.com/office/drawing/2010/main"/>
                      </a:ext>
                    </a:extLst>
                  </pic:spPr>
                </pic:pic>
              </a:graphicData>
            </a:graphic>
          </wp:inline>
        </w:drawing>
      </w:r>
    </w:p>
    <w:p w:rsidR="00964FC2" w:rsidRDefault="006726B2" w:rsidP="00964FC2">
      <w:r>
        <w:t>From the figure we can see that the most used words were job, bill , trump care, Obama care, republican.</w:t>
      </w:r>
    </w:p>
    <w:p w:rsidR="00B401FF" w:rsidRDefault="00B401FF" w:rsidP="00964FC2"/>
    <w:p w:rsidR="00B401FF" w:rsidRDefault="00B401FF" w:rsidP="00964FC2"/>
    <w:p w:rsidR="00B401FF" w:rsidRDefault="00B401FF" w:rsidP="00964FC2"/>
    <w:p w:rsidR="00B401FF" w:rsidRDefault="00B401FF" w:rsidP="00964FC2"/>
    <w:p w:rsidR="00B401FF" w:rsidRDefault="00B401FF" w:rsidP="00964FC2"/>
    <w:p w:rsidR="00B401FF" w:rsidRPr="00964FC2" w:rsidRDefault="00B401FF" w:rsidP="00964FC2"/>
    <w:p w:rsidR="00A41707" w:rsidRDefault="00A41707" w:rsidP="00A41707">
      <w:pPr>
        <w:pStyle w:val="Heading1"/>
      </w:pPr>
      <w:r>
        <w:lastRenderedPageBreak/>
        <w:t>Topic Modelling</w:t>
      </w:r>
    </w:p>
    <w:p w:rsidR="00964FC2" w:rsidRDefault="006726B2" w:rsidP="00964FC2">
      <w:r>
        <w:t>F</w:t>
      </w:r>
      <w:r w:rsidR="00B401FF">
        <w:t>rom the clea</w:t>
      </w:r>
      <w:r>
        <w:t xml:space="preserve">nsed text and word cloud we created two models for analyzing </w:t>
      </w:r>
      <w:r w:rsidR="00B401FF">
        <w:t>the trending topics in the tweets. We used two machine learning algorithms to do this - the Non- Negative Matrix Factorization &amp; Latent dirilect Allocation . The results are as follows.</w:t>
      </w:r>
    </w:p>
    <w:p w:rsidR="00B401FF" w:rsidRPr="00E3636C" w:rsidRDefault="00B401FF" w:rsidP="00B401FF">
      <w:pPr>
        <w:rPr>
          <w:rFonts w:cstheme="minorHAnsi"/>
          <w:b/>
          <w:sz w:val="16"/>
          <w:szCs w:val="16"/>
        </w:rPr>
      </w:pPr>
      <w:r w:rsidRPr="00E3636C">
        <w:rPr>
          <w:rFonts w:cstheme="minorHAnsi"/>
          <w:b/>
          <w:sz w:val="16"/>
          <w:szCs w:val="16"/>
        </w:rPr>
        <w:t xml:space="preserve">General: </w:t>
      </w:r>
    </w:p>
    <w:p w:rsidR="00B401FF" w:rsidRPr="00E3636C" w:rsidRDefault="00B401FF" w:rsidP="00B401FF">
      <w:pPr>
        <w:rPr>
          <w:rFonts w:cstheme="minorHAnsi"/>
          <w:b/>
          <w:sz w:val="16"/>
          <w:szCs w:val="16"/>
        </w:rPr>
      </w:pPr>
      <w:r w:rsidRPr="00E3636C">
        <w:rPr>
          <w:rFonts w:cstheme="minorHAnsi"/>
          <w:b/>
          <w:sz w:val="16"/>
          <w:szCs w:val="16"/>
        </w:rPr>
        <w:t>NMF:</w:t>
      </w:r>
    </w:p>
    <w:p w:rsidR="00176BF6" w:rsidRDefault="00176BF6"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sectPr w:rsidR="00176BF6" w:rsidSect="00855982">
          <w:headerReference w:type="default" r:id="rId33"/>
          <w:footerReference w:type="default" r:id="rId34"/>
          <w:headerReference w:type="first" r:id="rId35"/>
          <w:pgSz w:w="12240" w:h="15840"/>
          <w:pgMar w:top="1440" w:right="1440" w:bottom="1440" w:left="1440" w:header="720" w:footer="720" w:gutter="0"/>
          <w:cols w:space="720"/>
          <w:titlePg/>
          <w:docGrid w:linePitch="299"/>
        </w:sectPr>
      </w:pP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[4432 4504 5079 2923 3811 2293 1762]</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russia</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says</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team</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like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people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health</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evidence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[3603 4504 5079 2923 2293 3811 1762]</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obama</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says</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team</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like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health</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people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evidence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[ 774 3811 1762  756 5175 6084  656]</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care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people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evidence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campaign</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time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white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breaking</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[2397 5079 1762  756 5175  656 6084]</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house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team</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evidence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campaign</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time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breaking</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white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[3409 1762  756 5175 6084  656 1878]</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new</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evidence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campaign</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time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white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breaking</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fbi</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[5974 4504 2923 5079 2293 3811 2616]</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vote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says</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like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team</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health</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people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investigation</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[3573 4504 5079 2293 3811 1762 2616]</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nunes</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says</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team</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health</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people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evidence</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investigation</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(94911, 6228)</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5 281.1761014031083</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10 277.63825384985944</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15 274.8344958639479</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20 272.45733636863696</w:t>
      </w:r>
    </w:p>
    <w:p w:rsidR="00B401FF" w:rsidRPr="00B401FF" w:rsidRDefault="00B401FF" w:rsidP="00B40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16"/>
          <w:szCs w:val="16"/>
        </w:rPr>
      </w:pPr>
      <w:r w:rsidRPr="00B401FF">
        <w:rPr>
          <w:rFonts w:ascii="Times New Roman" w:eastAsia="Times New Roman" w:hAnsi="Times New Roman" w:cs="Times New Roman"/>
          <w:color w:val="000000"/>
          <w:sz w:val="16"/>
          <w:szCs w:val="16"/>
        </w:rPr>
        <w:t>25 270.255435173741</w:t>
      </w:r>
    </w:p>
    <w:p w:rsidR="00176BF6" w:rsidRDefault="00176BF6" w:rsidP="00B401FF">
      <w:pPr>
        <w:rPr>
          <w:rFonts w:ascii="Times New Roman" w:hAnsi="Times New Roman" w:cs="Times New Roman"/>
          <w:sz w:val="16"/>
          <w:szCs w:val="16"/>
        </w:rPr>
        <w:sectPr w:rsidR="00176BF6" w:rsidSect="00176BF6">
          <w:type w:val="continuous"/>
          <w:pgSz w:w="12240" w:h="15840"/>
          <w:pgMar w:top="1440" w:right="1440" w:bottom="1440" w:left="1440" w:header="720" w:footer="720" w:gutter="0"/>
          <w:cols w:num="2" w:space="720"/>
          <w:titlePg/>
          <w:docGrid w:linePitch="299"/>
        </w:sectPr>
      </w:pPr>
    </w:p>
    <w:p w:rsidR="00B401FF" w:rsidRPr="00B401FF" w:rsidRDefault="00B401FF"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LDA: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#1 (0, '0.021*"nunes" + 0.017*"voters" + 0.017*"utah" + 0.016*"health" + 0.013*"trumprussia" + 0.011*"us" + 0.010*"things" + 0.009*"breaking" + 0.009*"cnn" + 0.009*"bid"')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#2 (1, '0.032*"russia" + 0.020*"says" + 0.018*"new" + 0.017*"via" + 0.016*"evidence" + 0.013*"would" + 0.013*"bill" + 0.012*"putin" + 0.010*"russian" + 0.009*"know"')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#3 (2, '0.032*"obama" + 0.025*"care" + 0.022*"house" + 0.016*"investigation" + 0.015*"photos" + 0.015*"ads" + 0.012*"right" + 0.011*"criticize" + 0.010*"surveillance" + 0.009*"knew"')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#4 (3, '0.020*"anti" + 0.017*"like" + 0.016*"people" + 0.016*"melania" + 0.013*"never" + 0.012*"said" + 0.011*"de" + 0.010*"best" + 0.010*"call" + 0.008*"way"')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#5 (4, '0.018*"vote" + 0.016*"team" + 0.016*"rt" + 0.016*"news" + 0.014*"campaign" + 0.014*"time" + 0.013*"fbi" + 0.013*"get" + 0.011*"white" + 0.011*"see"')</w:t>
      </w:r>
    </w:p>
    <w:p w:rsidR="00B401FF" w:rsidRPr="00B401FF" w:rsidRDefault="00B401FF" w:rsidP="00B401FF">
      <w:pPr>
        <w:rPr>
          <w:rFonts w:ascii="Times New Roman" w:hAnsi="Times New Roman" w:cs="Times New Roman"/>
          <w:sz w:val="16"/>
          <w:szCs w:val="16"/>
        </w:rPr>
      </w:pPr>
    </w:p>
    <w:p w:rsidR="00B401FF" w:rsidRPr="00B401FF" w:rsidRDefault="00B401FF"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lastRenderedPageBreak/>
        <w:t>California:</w:t>
      </w:r>
    </w:p>
    <w:p w:rsidR="00B401FF" w:rsidRPr="00E3636C" w:rsidRDefault="00B401FF" w:rsidP="00B401FF">
      <w:pPr>
        <w:rPr>
          <w:rFonts w:cstheme="minorHAnsi"/>
          <w:b/>
          <w:sz w:val="16"/>
          <w:szCs w:val="16"/>
        </w:rPr>
      </w:pPr>
      <w:r w:rsidRPr="00E3636C">
        <w:rPr>
          <w:rFonts w:cstheme="minorHAnsi"/>
          <w:b/>
          <w:sz w:val="16"/>
          <w:szCs w:val="16"/>
        </w:rPr>
        <w:t>NMF:</w:t>
      </w:r>
    </w:p>
    <w:p w:rsidR="00176BF6" w:rsidRDefault="00176BF6" w:rsidP="00B401FF">
      <w:pPr>
        <w:pStyle w:val="HTMLPreformatted"/>
        <w:shd w:val="clear" w:color="auto" w:fill="FFFFFF"/>
        <w:wordWrap w:val="0"/>
        <w:textAlignment w:val="baseline"/>
        <w:rPr>
          <w:rFonts w:ascii="Times New Roman" w:hAnsi="Times New Roman" w:cs="Times New Roman"/>
          <w:color w:val="000000"/>
          <w:sz w:val="16"/>
          <w:szCs w:val="16"/>
        </w:rPr>
        <w:sectPr w:rsidR="00176BF6" w:rsidSect="00176BF6">
          <w:type w:val="continuous"/>
          <w:pgSz w:w="12240" w:h="15840"/>
          <w:pgMar w:top="1440" w:right="1440" w:bottom="1440" w:left="1440" w:header="720" w:footer="720" w:gutter="0"/>
          <w:cols w:space="720"/>
          <w:titlePg/>
          <w:docGrid w:linePitch="299"/>
        </w:sectPr>
      </w:pP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[244 555 967 317 329 328 327]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neva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yuge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gets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gonzaga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gonna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gone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[964 920 377 127 550 575 608]</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yes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want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house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people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[196 163 818 967 328 327 326]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cop</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today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yuge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gonna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gone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golfing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[103 358 842 722 807 688 558]</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blues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healthcare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says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republicans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[144 555 672 209 597 806 321]</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clues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neva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real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dems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party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theresistance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gives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[121 705 127 608 833 864 193]</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russia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people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ud83e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[540 575 440 815 864 713 946]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mse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know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ud83e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said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work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(7028, 968)</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5 65.6886597201659</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10 63.749510022670194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15 62.57795348375914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20 61.58733663996545</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25 60.76183289876763</w:t>
      </w:r>
    </w:p>
    <w:p w:rsidR="00176BF6" w:rsidRDefault="00176BF6" w:rsidP="00B401FF">
      <w:pPr>
        <w:rPr>
          <w:rFonts w:ascii="Times New Roman" w:hAnsi="Times New Roman" w:cs="Times New Roman"/>
          <w:sz w:val="16"/>
          <w:szCs w:val="16"/>
        </w:rPr>
        <w:sectPr w:rsidR="00176BF6" w:rsidSect="00176BF6">
          <w:type w:val="continuous"/>
          <w:pgSz w:w="12240" w:h="15840"/>
          <w:pgMar w:top="1440" w:right="1440" w:bottom="1440" w:left="1440" w:header="720" w:footer="720" w:gutter="0"/>
          <w:cols w:num="2" w:space="720"/>
          <w:titlePg/>
          <w:docGrid w:linePitch="299"/>
        </w:sectPr>
      </w:pPr>
    </w:p>
    <w:p w:rsidR="00B401FF" w:rsidRPr="00B401FF" w:rsidRDefault="00B401FF"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LDA: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#1 (0, '0.031*"yes" + 0.016*"good" + 0.013*"want" + 0.011*"repeal" + 0.011*"dems" + 0.010*"healthcare" + 0.009*"mr" + 0.009*"right" + 0.008*"congress" + 0.008*"money"')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#2 (1, '0.070*"eng" + 0.031*"trumpcare" + 0.016*"dd" + 0.013*"russia" + 0.013*"fail" + 0.013*"obama" + 0.010*"job" + 0.010*"plan" + 0.009*"deal" + 0.009*"take"')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#3 (2, '0.020*"obamacare" + 0.019*"know" + 0.016*"ca" + 0.014*"clues" + 0.010*"got" + 0.009*"blues" + 0.008*"failure" + 0.008*"real" + 0.007*"think" + 0.007*"health"')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#4 (3, '0.038*"get" + 0.029*"like" + 0.027*"people" + 0.017*"bill" + 0.017*"mse" + 0.016*"neva" + 0.013*"care" + 0.011*"let" + 0.011*"house" + 0.010*"world"')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#5 (4, '0.014*"ude06" + 0.012*"time" + 0.011*"would" + 0.010*"work" + 0.008*"stop" + 0.007*"says" + 0.007*"day" + 0.007*"make" + 0.007*"office" + 0.007*"ur"')</w:t>
      </w:r>
    </w:p>
    <w:p w:rsidR="00B401FF" w:rsidRPr="00B401FF" w:rsidRDefault="00B401FF"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Default="00176BF6" w:rsidP="00B401FF">
      <w:pPr>
        <w:rPr>
          <w:rFonts w:ascii="Times New Roman" w:hAnsi="Times New Roman" w:cs="Times New Roman"/>
          <w:sz w:val="16"/>
          <w:szCs w:val="16"/>
        </w:rPr>
      </w:pPr>
    </w:p>
    <w:p w:rsidR="00176BF6" w:rsidRPr="00E3636C" w:rsidRDefault="00176BF6" w:rsidP="00B401FF">
      <w:pPr>
        <w:rPr>
          <w:rFonts w:cstheme="minorHAnsi"/>
          <w:b/>
          <w:sz w:val="16"/>
          <w:szCs w:val="16"/>
        </w:rPr>
      </w:pPr>
    </w:p>
    <w:p w:rsidR="00B401FF" w:rsidRPr="00E3636C" w:rsidRDefault="00B401FF" w:rsidP="00B401FF">
      <w:pPr>
        <w:rPr>
          <w:rFonts w:cstheme="minorHAnsi"/>
          <w:b/>
          <w:sz w:val="16"/>
          <w:szCs w:val="16"/>
        </w:rPr>
      </w:pPr>
      <w:r w:rsidRPr="00E3636C">
        <w:rPr>
          <w:rFonts w:cstheme="minorHAnsi"/>
          <w:b/>
          <w:sz w:val="16"/>
          <w:szCs w:val="16"/>
        </w:rPr>
        <w:t>Michigan:</w:t>
      </w:r>
    </w:p>
    <w:p w:rsidR="00B401FF" w:rsidRPr="00E3636C" w:rsidRDefault="00B401FF" w:rsidP="00B401FF">
      <w:pPr>
        <w:rPr>
          <w:rFonts w:cstheme="minorHAnsi"/>
          <w:b/>
          <w:sz w:val="16"/>
          <w:szCs w:val="16"/>
        </w:rPr>
      </w:pPr>
      <w:r w:rsidRPr="00E3636C">
        <w:rPr>
          <w:rFonts w:cstheme="minorHAnsi"/>
          <w:b/>
          <w:sz w:val="16"/>
          <w:szCs w:val="16"/>
        </w:rPr>
        <w:t>NMF:</w:t>
      </w:r>
    </w:p>
    <w:p w:rsidR="00176BF6" w:rsidRDefault="00176BF6" w:rsidP="00B401FF">
      <w:pPr>
        <w:pStyle w:val="HTMLPreformatted"/>
        <w:shd w:val="clear" w:color="auto" w:fill="FFFFFF"/>
        <w:wordWrap w:val="0"/>
        <w:textAlignment w:val="baseline"/>
        <w:rPr>
          <w:rFonts w:ascii="Times New Roman" w:hAnsi="Times New Roman" w:cs="Times New Roman"/>
          <w:color w:val="000000"/>
          <w:sz w:val="16"/>
          <w:szCs w:val="16"/>
        </w:rPr>
        <w:sectPr w:rsidR="00176BF6" w:rsidSect="00176BF6">
          <w:type w:val="continuous"/>
          <w:pgSz w:w="12240" w:h="15840"/>
          <w:pgMar w:top="1440" w:right="1440" w:bottom="1440" w:left="1440" w:header="720" w:footer="720" w:gutter="0"/>
          <w:cols w:space="720"/>
          <w:titlePg/>
          <w:docGrid w:linePitch="299"/>
        </w:sectPr>
      </w:pP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[ 671  631  603  959  830 1014  330]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people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trumputin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shames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visits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garb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[748 631 649 603 929 234  72]</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real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orange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tiny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drab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beloved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[477 631 625 649 929  72 234]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know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ntrump</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orange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tiny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beloved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drab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[ 509  631  929   72  234 1014  718]</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like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tiny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beloved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drab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visits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prisoner</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[500 603 234 929 959  72 718]</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liar</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drab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tiny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trumputin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beloved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prisoner</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[981 631 929 330 718  72 540]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ud83e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tiny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garb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prisoner</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beloved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[ 717  625  649  603 1014  959  234]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prison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ntrump</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orange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visits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trumputin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drab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(7901, 1086)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5 71.1969100461767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10 69.89277515270108</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15 68.68042059592737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20 67.49074063475594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25 66.43041861139926</w:t>
      </w:r>
    </w:p>
    <w:p w:rsidR="00176BF6" w:rsidRDefault="00176BF6" w:rsidP="00B401FF">
      <w:pPr>
        <w:rPr>
          <w:rFonts w:ascii="Times New Roman" w:hAnsi="Times New Roman" w:cs="Times New Roman"/>
          <w:sz w:val="16"/>
          <w:szCs w:val="16"/>
        </w:rPr>
        <w:sectPr w:rsidR="00176BF6" w:rsidSect="00176BF6">
          <w:type w:val="continuous"/>
          <w:pgSz w:w="12240" w:h="15840"/>
          <w:pgMar w:top="1440" w:right="1440" w:bottom="1440" w:left="1440" w:header="720" w:footer="720" w:gutter="0"/>
          <w:cols w:num="2" w:space="720"/>
          <w:titlePg/>
          <w:docGrid w:linePitch="299"/>
        </w:sectPr>
      </w:pPr>
    </w:p>
    <w:p w:rsidR="00B401FF" w:rsidRPr="00B401FF" w:rsidRDefault="00B401FF"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LDA: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#1 (0, '0.022*"ntrump" + 0.021*"orange" + 0.021*"american" + 0.014*"care" + 0.010*"even" + 0.010*"go" + 0.009*"want" + 0.009*"repeal" + 0.009*"pres" + 0.009*"sad"')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#2 (1, '0.031*"people" + 0.028*"know" + 0.021*"liar" + 0.016*"like" + 0.015*"job" + 0.015*"great" + 0.014*"ties" + 0.014*"bill" + 0.013*"obamacare" + 0.012*"would"')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#3 (2, '0.023*"real" + 0.017*"russia" + 0.016*"us" + 0.015*"get" + 0.014*"drab" + 0.013*"shames" + 0.013*"visits" + 0.013*"tiny" + 0.012*"really" + 0.012*"garb"')</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#4 (3, '0.022*"prison" + 0.014*"one" + 0.013*"work" + 0.013*"time" + 0.012*"trumpcare" + 0.010*"still" + 0.009*"golfing" + 0.008*"today" + 0.008*"big" + 0.008*"course"')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#5 (4, '0.018*"need" + 0.013*"obama" + 0.011*"maga" + 0.010*"let" + 0.009*"open" + 0.008*"public" + 0.008*"associates" + 0.008*"think" + 0.007*"hearings" + 0.007*"man"')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p>
    <w:p w:rsidR="00B401FF" w:rsidRDefault="00B401FF"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Pr="00B401FF"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Pr="00E3636C" w:rsidRDefault="008A676D" w:rsidP="00B401FF">
      <w:pPr>
        <w:rPr>
          <w:rFonts w:cstheme="minorHAnsi"/>
          <w:b/>
          <w:sz w:val="16"/>
          <w:szCs w:val="16"/>
        </w:rPr>
      </w:pPr>
    </w:p>
    <w:p w:rsidR="00B401FF" w:rsidRPr="00E3636C" w:rsidRDefault="00B401FF" w:rsidP="00B401FF">
      <w:pPr>
        <w:rPr>
          <w:rFonts w:cstheme="minorHAnsi"/>
          <w:b/>
          <w:sz w:val="16"/>
          <w:szCs w:val="16"/>
        </w:rPr>
      </w:pPr>
      <w:r w:rsidRPr="00E3636C">
        <w:rPr>
          <w:rFonts w:cstheme="minorHAnsi"/>
          <w:b/>
          <w:sz w:val="16"/>
          <w:szCs w:val="16"/>
        </w:rPr>
        <w:t>Kansas:</w:t>
      </w:r>
    </w:p>
    <w:p w:rsidR="00B401FF" w:rsidRPr="00E3636C" w:rsidRDefault="00B401FF" w:rsidP="00B401FF">
      <w:pPr>
        <w:rPr>
          <w:rFonts w:cstheme="minorHAnsi"/>
          <w:b/>
          <w:sz w:val="16"/>
          <w:szCs w:val="16"/>
        </w:rPr>
      </w:pPr>
      <w:r w:rsidRPr="00E3636C">
        <w:rPr>
          <w:rFonts w:cstheme="minorHAnsi"/>
          <w:b/>
          <w:sz w:val="16"/>
          <w:szCs w:val="16"/>
        </w:rPr>
        <w:t>NMF:</w:t>
      </w:r>
    </w:p>
    <w:p w:rsidR="00176BF6" w:rsidRDefault="00176BF6" w:rsidP="00B401FF">
      <w:pPr>
        <w:pStyle w:val="HTMLPreformatted"/>
        <w:shd w:val="clear" w:color="auto" w:fill="FFFFFF"/>
        <w:wordWrap w:val="0"/>
        <w:textAlignment w:val="baseline"/>
        <w:rPr>
          <w:rFonts w:ascii="Times New Roman" w:hAnsi="Times New Roman" w:cs="Times New Roman"/>
          <w:color w:val="000000"/>
          <w:sz w:val="16"/>
          <w:szCs w:val="16"/>
        </w:rPr>
        <w:sectPr w:rsidR="00176BF6" w:rsidSect="00176BF6">
          <w:type w:val="continuous"/>
          <w:pgSz w:w="12240" w:h="15840"/>
          <w:pgMar w:top="1440" w:right="1440" w:bottom="1440" w:left="1440" w:header="720" w:footer="720" w:gutter="0"/>
          <w:cols w:space="720"/>
          <w:titlePg/>
          <w:docGrid w:linePitch="299"/>
        </w:sectPr>
      </w:pP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[ 684  713  870  549  836 1219 1430]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like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house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white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[ 487  367  713  549  717  836 1219]</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golf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house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[ 835  367  713  870 1219  717  836]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[ 490  870  713 1219  359  809   70]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good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america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[1036  713  870  359  519 1430   70]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russia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health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white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america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[ 636  367  870  359  809  808 1400]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know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voted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[ 880 1205  367  717  549 1219  809]</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people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en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house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(9332, 1471)</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5 80.21845174450405</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10 79.28429881508596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15 78.39643003656813</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20 77.60154768408847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25 76.85701134407385</w:t>
      </w:r>
    </w:p>
    <w:p w:rsidR="00176BF6" w:rsidRDefault="00176BF6" w:rsidP="00B401FF">
      <w:pPr>
        <w:rPr>
          <w:rFonts w:ascii="Times New Roman" w:hAnsi="Times New Roman" w:cs="Times New Roman"/>
          <w:sz w:val="16"/>
          <w:szCs w:val="16"/>
        </w:rPr>
        <w:sectPr w:rsidR="00176BF6" w:rsidSect="00176BF6">
          <w:type w:val="continuous"/>
          <w:pgSz w:w="12240" w:h="15840"/>
          <w:pgMar w:top="1440" w:right="1440" w:bottom="1440" w:left="1440" w:header="720" w:footer="720" w:gutter="0"/>
          <w:cols w:num="2" w:space="720"/>
          <w:titlePg/>
          <w:docGrid w:linePitch="299"/>
        </w:sectPr>
      </w:pPr>
    </w:p>
    <w:p w:rsidR="00B401FF" w:rsidRPr="00B401FF" w:rsidRDefault="00B401FF"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LDA: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#1 (0, '0.016*"tiempos" + 0.015*"amor" + 0.011*"obamacare" + 0.010*"health" + 0.009*"make" + 0.007*"people" + 0.007*"putin" + 0.006*"show" + 0.005*"u2705trump" + 0.005*"man"')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#2 (1, '0.031*"de" + 0.009*"news" + 0.009*"voted" + 0.008*"la" + 0.007*"new" + 0.007*"antifa" + 0.007*"rallies" + 0.007*"world" + 0.006*"let" + 0.006*"boris"')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#3 (2, '0.017*"obama" + 0.016*"golf" + 0.012*"america" + 0.011*"watch" + 0.011*"would" + 0.011*"deal" + 0.011*"bill" + 0.010*"supporters" + 0.010*"healthcare" + 0.008*"tv"')</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#4 (3, '0.032*"en" + 0.031*"el" + 0.016*"like" + 0.016*"us" + 0.013*"get" + 0.013*"care" + 0.013*"one" + 0.012*"u0131" + 0.010*"tweets" + 0.010*"white"')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#5 (4, '0.016*"russia" + 0.015*"maga" + 0.013*"house" + 0.010*"epshteyn" + 0.009*"said" + 0.009*"cia" + 0.008*"think" + 0.008*"war" + 0.008*"husband" + 0.007*"says"')</w:t>
      </w:r>
    </w:p>
    <w:p w:rsidR="00B401FF" w:rsidRPr="00B401FF" w:rsidRDefault="00B401FF"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Texas:</w:t>
      </w:r>
    </w:p>
    <w:p w:rsidR="00B401FF" w:rsidRPr="00E3636C" w:rsidRDefault="00B401FF" w:rsidP="00B401FF">
      <w:pPr>
        <w:rPr>
          <w:rFonts w:cstheme="minorHAnsi"/>
          <w:b/>
          <w:sz w:val="16"/>
          <w:szCs w:val="16"/>
        </w:rPr>
      </w:pPr>
      <w:r w:rsidRPr="00E3636C">
        <w:rPr>
          <w:rFonts w:cstheme="minorHAnsi"/>
          <w:b/>
          <w:sz w:val="16"/>
          <w:szCs w:val="16"/>
        </w:rPr>
        <w:t>NMF:</w:t>
      </w:r>
    </w:p>
    <w:p w:rsidR="008A676D" w:rsidRDefault="008A676D" w:rsidP="00B401FF">
      <w:pPr>
        <w:pStyle w:val="HTMLPreformatted"/>
        <w:shd w:val="clear" w:color="auto" w:fill="FFFFFF"/>
        <w:wordWrap w:val="0"/>
        <w:textAlignment w:val="baseline"/>
        <w:rPr>
          <w:rFonts w:ascii="Times New Roman" w:hAnsi="Times New Roman" w:cs="Times New Roman"/>
          <w:color w:val="000000"/>
          <w:sz w:val="16"/>
          <w:szCs w:val="16"/>
        </w:rPr>
        <w:sectPr w:rsidR="008A676D" w:rsidSect="00176BF6">
          <w:type w:val="continuous"/>
          <w:pgSz w:w="12240" w:h="15840"/>
          <w:pgMar w:top="1440" w:right="1440" w:bottom="1440" w:left="1440" w:header="720" w:footer="720" w:gutter="0"/>
          <w:cols w:space="720"/>
          <w:titlePg/>
          <w:docGrid w:linePitch="299"/>
        </w:sectPr>
      </w:pP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[ 546  648  511  588  380  539 1042]</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like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know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golf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let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ude4f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[712 588 948 380 956 583 379]</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people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golf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time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magamarch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[ 677  648  511  708 1042  539  983]</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know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ude4f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let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[676 588 380 948 917 379 583]</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golf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supporters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magamarch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[ 153  648  708 1042  379 1084  585]</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ude4f</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watch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54  588  917  583 1084 1023  390]</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america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supporters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magamarch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watch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ud83e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great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[834 642 588 648 539 708 917]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says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need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news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let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paul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supporters</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(7467, 1136)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5 68.3885955409885</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10 67.34240867838243</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15 66.46803765166341</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20 65.6734352051827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25 64.9230317028779</w:t>
      </w:r>
    </w:p>
    <w:p w:rsidR="008A676D" w:rsidRDefault="008A676D" w:rsidP="00B401FF">
      <w:pPr>
        <w:rPr>
          <w:rFonts w:ascii="Times New Roman" w:hAnsi="Times New Roman" w:cs="Times New Roman"/>
          <w:sz w:val="16"/>
          <w:szCs w:val="16"/>
        </w:rPr>
        <w:sectPr w:rsidR="008A676D" w:rsidSect="008A676D">
          <w:type w:val="continuous"/>
          <w:pgSz w:w="12240" w:h="15840"/>
          <w:pgMar w:top="1440" w:right="1440" w:bottom="1440" w:left="1440" w:header="720" w:footer="720" w:gutter="0"/>
          <w:cols w:num="2" w:space="720"/>
          <w:titlePg/>
          <w:docGrid w:linePitch="299"/>
        </w:sectPr>
      </w:pPr>
    </w:p>
    <w:p w:rsidR="00B401FF" w:rsidRPr="00B401FF" w:rsidRDefault="00B401FF"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LDA: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#1 (0, '0.024*"us" + 0.016*"would" + 0.016*"insurance" + 0.011*"know" + 0.011*"ur" + 0.010*"jeanine" + 0.010*"paul" + 0.010*"well" + 0.010*"stop" + 0.010*"work"')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#2 (1, '0.033*"like" + 0.015*"america" + 0.013*"going" + 0.011*"good" + 0.011*"want" + 0.010*"back" + 0.010*"nothing" + 0.010*"see" + 0.009*"let" + 0.008*"show"')</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#3 (2, '0.018*"care" + 0.017*"says" + 0.015*"obamacare" + 0.012*"keep" + 0.010*"bannon" + 0.009*"could" + 0.009*"health" + 0.008*"read" + 0.008*"much" + 0.008*"stand"')</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#4 (3, '0.032*"people" + 0.031*"get" + 0.018*"need" + 0.013*"trumpcare" + 0.011*"thanks" + 0.011*"believe" + 0.011*"via" + 0.010*"still" + 0.010*"anti" + 0.009*"bill"')</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#5 (4, '0.014*"news" + 0.014*"one" + 0.014*"obama" + 0.013*"supporters" + 0.012*"watch" + 0.008*"pence" + 0.008*"needs" + 0.008*"golf" + 0.007*"love" + 0.007*"right"')</w:t>
      </w:r>
    </w:p>
    <w:p w:rsidR="00B401FF" w:rsidRPr="00B401FF" w:rsidRDefault="00B401FF"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8A676D" w:rsidRDefault="008A676D"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Pennsylvania:</w:t>
      </w:r>
    </w:p>
    <w:p w:rsidR="00B401FF" w:rsidRPr="00E3636C" w:rsidRDefault="00B401FF" w:rsidP="00B401FF">
      <w:pPr>
        <w:rPr>
          <w:rFonts w:cstheme="minorHAnsi"/>
          <w:b/>
          <w:sz w:val="16"/>
          <w:szCs w:val="16"/>
        </w:rPr>
      </w:pPr>
      <w:r w:rsidRPr="00E3636C">
        <w:rPr>
          <w:rFonts w:cstheme="minorHAnsi"/>
          <w:b/>
          <w:sz w:val="16"/>
          <w:szCs w:val="16"/>
        </w:rPr>
        <w:t>NMF:</w:t>
      </w:r>
    </w:p>
    <w:p w:rsidR="008A676D" w:rsidRDefault="008A676D" w:rsidP="00B401FF">
      <w:pPr>
        <w:pStyle w:val="HTMLPreformatted"/>
        <w:shd w:val="clear" w:color="auto" w:fill="FFFFFF"/>
        <w:wordWrap w:val="0"/>
        <w:textAlignment w:val="baseline"/>
        <w:rPr>
          <w:rFonts w:ascii="Times New Roman" w:hAnsi="Times New Roman" w:cs="Times New Roman"/>
          <w:color w:val="000000"/>
          <w:sz w:val="16"/>
          <w:szCs w:val="16"/>
        </w:rPr>
        <w:sectPr w:rsidR="008A676D" w:rsidSect="00176BF6">
          <w:type w:val="continuous"/>
          <w:pgSz w:w="12240" w:h="15840"/>
          <w:pgMar w:top="1440" w:right="1440" w:bottom="1440" w:left="1440" w:header="720" w:footer="720" w:gutter="0"/>
          <w:cols w:space="720"/>
          <w:titlePg/>
          <w:docGrid w:linePitch="299"/>
        </w:sectPr>
      </w:pP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[ 787 1112  752  473  162  918 1074]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people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healthcare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right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[ 753 1112  752  473  918 1121 1074]</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healthcare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right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trumptrain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[ 627  162  435   57  801 1238 1086]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like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america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plan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work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today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[1118  918 1074  435 1238 1086  472]</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trumprussia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right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work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today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health</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[ 786  752  473  918   57 1086 1171]</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pence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obama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healthcare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right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america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today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uniteblue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[ 665  162  435 1054   57  670 1086]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maga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tax</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america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make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today</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[ 904 1112  162 1074 1121  435  943]</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resist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care</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think</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trumptrain</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going</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saveaca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(8178, 1262)</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5 73.47788783198567</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10 72.311824761006</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15 71.30217390740431</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20 70.42016784677571</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25 69.62758089075112</w:t>
      </w:r>
    </w:p>
    <w:p w:rsidR="008A676D" w:rsidRDefault="008A676D" w:rsidP="00B401FF">
      <w:pPr>
        <w:rPr>
          <w:rFonts w:ascii="Times New Roman" w:hAnsi="Times New Roman" w:cs="Times New Roman"/>
          <w:sz w:val="16"/>
          <w:szCs w:val="16"/>
        </w:rPr>
        <w:sectPr w:rsidR="008A676D" w:rsidSect="008A676D">
          <w:type w:val="continuous"/>
          <w:pgSz w:w="12240" w:h="15840"/>
          <w:pgMar w:top="1440" w:right="1440" w:bottom="1440" w:left="1440" w:header="720" w:footer="720" w:gutter="0"/>
          <w:cols w:num="2" w:space="720"/>
          <w:titlePg/>
          <w:docGrid w:linePitch="299"/>
        </w:sectPr>
      </w:pPr>
    </w:p>
    <w:p w:rsidR="00B401FF" w:rsidRPr="00B401FF" w:rsidRDefault="00B401FF" w:rsidP="00B401FF">
      <w:pPr>
        <w:rPr>
          <w:rFonts w:ascii="Times New Roman" w:hAnsi="Times New Roman" w:cs="Times New Roman"/>
          <w:sz w:val="16"/>
          <w:szCs w:val="16"/>
        </w:rPr>
      </w:pPr>
    </w:p>
    <w:p w:rsidR="00B401FF" w:rsidRPr="00E3636C" w:rsidRDefault="00B401FF" w:rsidP="00B401FF">
      <w:pPr>
        <w:rPr>
          <w:rFonts w:cstheme="minorHAnsi"/>
          <w:b/>
          <w:sz w:val="16"/>
          <w:szCs w:val="16"/>
        </w:rPr>
      </w:pPr>
      <w:r w:rsidRPr="00E3636C">
        <w:rPr>
          <w:rFonts w:cstheme="minorHAnsi"/>
          <w:b/>
          <w:sz w:val="16"/>
          <w:szCs w:val="16"/>
        </w:rPr>
        <w:t>LDA: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#1 (0, '0.034*"trumprussia" + 0.024*"take" + 0.022*"u2019" + 0.020*"obama" + 0.017*"one" + 0.014*"health" + 0.014*"could" + 0.014*"american" + 0.014*"best" + 0.014*"fbi"')</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#2 (1, '0.020*"trumprussiacollusion" + 0.019*"voters" + 0.013*"man" + 0.013*"people" + 0.012*"democrats" + 0.011*"employer" + 0.011*"get" + 0.011*"future" + 0.010*"another" + 0.010*"loser"')</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#3 (2, '0.029*"trumpcare" + 0.022*"obamacare" + 0.020*"away" + 0.020*"war" + 0.019*"bernie" + 0.012*"something" + 0.012*"government" + 0.012*"maybe" + 0.011*"tweets" + 0.011*"ahca"')</w:t>
      </w:r>
    </w:p>
    <w:p w:rsidR="00B401FF" w:rsidRPr="00B401FF" w:rsidRDefault="00B401FF" w:rsidP="00B401FF">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#4 (3, '0.034*"via" + 0.022*"going" + 0.019*"plan" + 0.018*"well" + 0.016*"daily" + 0.015*"disenchanted" + 0.015*"aged" + 0.015*"newsletter" + 0.013*"would" + 0.012*"us"')</w:t>
      </w:r>
    </w:p>
    <w:p w:rsidR="00B401FF" w:rsidRDefault="00B401FF" w:rsidP="008A676D">
      <w:pPr>
        <w:pStyle w:val="HTMLPreformatted"/>
        <w:shd w:val="clear" w:color="auto" w:fill="FFFFFF"/>
        <w:wordWrap w:val="0"/>
        <w:textAlignment w:val="baseline"/>
        <w:rPr>
          <w:rFonts w:ascii="Times New Roman" w:hAnsi="Times New Roman" w:cs="Times New Roman"/>
          <w:color w:val="000000"/>
          <w:sz w:val="16"/>
          <w:szCs w:val="16"/>
        </w:rPr>
      </w:pPr>
      <w:r w:rsidRPr="00B401FF">
        <w:rPr>
          <w:rFonts w:ascii="Times New Roman" w:hAnsi="Times New Roman" w:cs="Times New Roman"/>
          <w:color w:val="000000"/>
          <w:sz w:val="16"/>
          <w:szCs w:val="16"/>
        </w:rPr>
        <w:t>Topic #5 (4, '0.048*"like" + 0.030*"guy" + 0.021*"message" + 0.013*"said" + 0.012*"look" + 0.011*"golfing" + 0.011*"spicer" + 0.010*"human" + 0.010*"soro</w:t>
      </w:r>
      <w:r w:rsidR="008A676D">
        <w:rPr>
          <w:rFonts w:ascii="Times New Roman" w:hAnsi="Times New Roman" w:cs="Times New Roman"/>
          <w:color w:val="000000"/>
          <w:sz w:val="16"/>
          <w:szCs w:val="16"/>
        </w:rPr>
        <w:t>s" + 0.010*"worst"')</w:t>
      </w: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8A676D" w:rsidRPr="008A676D" w:rsidRDefault="008A676D" w:rsidP="008A676D">
      <w:pPr>
        <w:pStyle w:val="HTMLPreformatted"/>
        <w:shd w:val="clear" w:color="auto" w:fill="FFFFFF"/>
        <w:wordWrap w:val="0"/>
        <w:textAlignment w:val="baseline"/>
        <w:rPr>
          <w:rFonts w:ascii="Times New Roman" w:hAnsi="Times New Roman" w:cs="Times New Roman"/>
          <w:color w:val="000000"/>
          <w:sz w:val="16"/>
          <w:szCs w:val="16"/>
        </w:rPr>
      </w:pPr>
    </w:p>
    <w:p w:rsidR="00964FC2" w:rsidRDefault="00A41707" w:rsidP="00A41707">
      <w:pPr>
        <w:pStyle w:val="Heading1"/>
      </w:pPr>
      <w:r>
        <w:t>Insights</w:t>
      </w:r>
    </w:p>
    <w:p w:rsidR="00827691" w:rsidRDefault="00F46EDD" w:rsidP="00827691">
      <w:r>
        <w:t>From the sentiment analysis we find that over all there is a positive attitude about the president. However</w:t>
      </w:r>
      <w:r w:rsidR="00BA7B87">
        <w:t>,</w:t>
      </w:r>
      <w:r>
        <w:t xml:space="preserve"> in states like California the negative sentiments are more predominant while in republican states like Texas the sentiments are more positive and are in favor of the president. </w:t>
      </w:r>
    </w:p>
    <w:p w:rsidR="00F46EDD" w:rsidRDefault="00F46EDD" w:rsidP="00827691">
      <w:r>
        <w:t>From the word cloud, we find that the topic most tweeted about was health care and the Russian issue all over the US. However, to be more specific Pennsylvania speaks more about Russia rather than health care.</w:t>
      </w:r>
    </w:p>
    <w:p w:rsidR="00F46EDD" w:rsidRDefault="00F46EDD" w:rsidP="00827691">
      <w:r>
        <w:t>From the topics we obtained from topic modeling the most trending topics are about Healthcare. Despite the geographic location</w:t>
      </w:r>
      <w:r w:rsidR="002404DE">
        <w:t>,</w:t>
      </w:r>
      <w:bookmarkStart w:id="1" w:name="_GoBack"/>
      <w:bookmarkEnd w:id="1"/>
      <w:r>
        <w:t xml:space="preserve"> Health Care is trending because president Trump is planning to abolish the ObamaCare plan and rebuild it as TrumpCare with more additions to it. This discussion has been subjected to massive criticism all over the United States and people have taken to social media to express their views.</w:t>
      </w:r>
    </w:p>
    <w:p w:rsidR="00827691" w:rsidRPr="00827691" w:rsidRDefault="00827691" w:rsidP="00827691"/>
    <w:p w:rsidR="00855982" w:rsidRPr="00855982" w:rsidRDefault="00855982" w:rsidP="00A41707"/>
    <w:sectPr w:rsidR="00855982" w:rsidRPr="00855982" w:rsidSect="00176BF6">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30E" w:rsidRDefault="003C530E" w:rsidP="00855982">
      <w:pPr>
        <w:spacing w:after="0" w:line="240" w:lineRule="auto"/>
      </w:pPr>
      <w:r>
        <w:separator/>
      </w:r>
    </w:p>
  </w:endnote>
  <w:endnote w:type="continuationSeparator" w:id="0">
    <w:p w:rsidR="003C530E" w:rsidRDefault="003C530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B401FF" w:rsidRDefault="00B401FF">
        <w:pPr>
          <w:pStyle w:val="Footer"/>
        </w:pPr>
        <w:r>
          <w:fldChar w:fldCharType="begin"/>
        </w:r>
        <w:r>
          <w:instrText xml:space="preserve"> PAGE   \* MERGEFORMAT </w:instrText>
        </w:r>
        <w:r>
          <w:fldChar w:fldCharType="separate"/>
        </w:r>
        <w:r w:rsidR="00785D1A">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30E" w:rsidRDefault="003C530E" w:rsidP="00855982">
      <w:pPr>
        <w:spacing w:after="0" w:line="240" w:lineRule="auto"/>
      </w:pPr>
      <w:r>
        <w:separator/>
      </w:r>
    </w:p>
  </w:footnote>
  <w:footnote w:type="continuationSeparator" w:id="0">
    <w:p w:rsidR="003C530E" w:rsidRDefault="003C530E"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1FF" w:rsidRDefault="00B401FF">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01FF" w:rsidRDefault="00B401F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85D1A">
                              <w:rPr>
                                <w:noProof/>
                                <w:color w:val="FFFFFF" w:themeColor="background1"/>
                                <w:sz w:val="24"/>
                                <w:szCs w:val="24"/>
                              </w:rPr>
                              <w:t>15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f07f09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B401FF" w:rsidRDefault="00B401F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85D1A">
                        <w:rPr>
                          <w:noProof/>
                          <w:color w:val="FFFFFF" w:themeColor="background1"/>
                          <w:sz w:val="24"/>
                          <w:szCs w:val="24"/>
                        </w:rPr>
                        <w:t>15</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01FF" w:rsidRDefault="00B401FF">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1" name="Group 2"/>
                      <wpg:cNvGrpSpPr/>
                      <wpg:grpSpPr>
                        <a:xfrm>
                          <a:off x="0" y="0"/>
                          <a:ext cx="1700784" cy="1024128"/>
                          <a:chOff x="0" y="0"/>
                          <a:chExt cx="1700784" cy="1024128"/>
                        </a:xfrm>
                      </wpg:grpSpPr>
                      <wps:wsp>
                        <wps:cNvPr id="22" name="Rectangle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Text Box 6"/>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01FF" w:rsidRDefault="00B401F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85D1A">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32"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">
              <v:group id="Group 2"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3"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" path="m,l1462822,,910372,376306,,1014481,,xe" fillcolor="#f07f09 [3204]" stroked="f" strokeweight="1pt">
                  <v:stroke joinstyle="miter"/>
                  <v:path arrowok="t" o:connecttype="custom" o:connectlocs="0,0;1463040,0;910508,376493;0,1014984;0,0" o:connectangles="0,0,0,0,0"/>
                </v:shape>
                <v:rect id="Rectangle 5"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" stroked="f" strokeweight="1pt">
                  <v:fill r:id="rId2" o:title="" recolor="t" rotate="t" type="frame"/>
                </v:rect>
              </v:group>
              <v:shapetype id="_x0000_t202" coordsize="21600,21600" o:spt="202" path="m,l,21600r21600,l21600,xe">
                <v:stroke joinstyle="miter"/>
                <v:path gradientshapeok="t" o:connecttype="rect"/>
              </v:shapetype>
              <v:shape id="Text Box 6"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" filled="f" stroked="f" strokeweight=".5pt">
                <v:textbox inset=",7.2pt,,7.2pt">
                  <w:txbxContent>
                    <w:p w:rsidR="00B401FF" w:rsidRDefault="00B401F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85D1A">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C55"/>
    <w:rsid w:val="00012412"/>
    <w:rsid w:val="000C6F31"/>
    <w:rsid w:val="001323DC"/>
    <w:rsid w:val="00176BF6"/>
    <w:rsid w:val="001D4362"/>
    <w:rsid w:val="002404DE"/>
    <w:rsid w:val="003532BD"/>
    <w:rsid w:val="003C530E"/>
    <w:rsid w:val="00457C55"/>
    <w:rsid w:val="006726B2"/>
    <w:rsid w:val="006864F5"/>
    <w:rsid w:val="007833A7"/>
    <w:rsid w:val="00785D1A"/>
    <w:rsid w:val="00827691"/>
    <w:rsid w:val="00855982"/>
    <w:rsid w:val="008A08C7"/>
    <w:rsid w:val="008A676D"/>
    <w:rsid w:val="008E5E25"/>
    <w:rsid w:val="00964FC2"/>
    <w:rsid w:val="00A10484"/>
    <w:rsid w:val="00A31783"/>
    <w:rsid w:val="00A41707"/>
    <w:rsid w:val="00B401FF"/>
    <w:rsid w:val="00B47C6A"/>
    <w:rsid w:val="00BA7B87"/>
    <w:rsid w:val="00BF36F9"/>
    <w:rsid w:val="00C47375"/>
    <w:rsid w:val="00D624C4"/>
    <w:rsid w:val="00D926F3"/>
    <w:rsid w:val="00DB2C6B"/>
    <w:rsid w:val="00DE4B14"/>
    <w:rsid w:val="00E07ADE"/>
    <w:rsid w:val="00E3636C"/>
    <w:rsid w:val="00F46EDD"/>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98073"/>
  <w15:chartTrackingRefBased/>
  <w15:docId w15:val="{FD071ABA-DAA9-4E84-A234-5967F2C1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styleId="Mention">
    <w:name w:val="Mention"/>
    <w:basedOn w:val="DefaultParagraphFont"/>
    <w:uiPriority w:val="99"/>
    <w:semiHidden/>
    <w:unhideWhenUsed/>
    <w:rsid w:val="00D624C4"/>
    <w:rPr>
      <w:color w:val="2B579A"/>
      <w:shd w:val="clear" w:color="auto" w:fill="E6E6E6"/>
    </w:rPr>
  </w:style>
  <w:style w:type="paragraph" w:styleId="NormalWeb">
    <w:name w:val="Normal (Web)"/>
    <w:basedOn w:val="Normal"/>
    <w:uiPriority w:val="99"/>
    <w:unhideWhenUsed/>
    <w:rsid w:val="008A08C7"/>
    <w:pPr>
      <w:spacing w:before="100" w:beforeAutospacing="1" w:after="100" w:afterAutospacing="1" w:line="240" w:lineRule="auto"/>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apansaileshbha.patel@mavs.uta.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sujatha.sivakumar@mavs.uta.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lman.mohammed@mavs.uta.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pan%20Pate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A428A2BF-CB05-4FF9-A5E5-E85A2B6C2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220</TotalTime>
  <Pages>15</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Tapan Patel</dc:creator>
  <cp:lastModifiedBy>Salman Mohammed</cp:lastModifiedBy>
  <cp:revision>9</cp:revision>
  <dcterms:created xsi:type="dcterms:W3CDTF">2017-03-31T18:21:00Z</dcterms:created>
  <dcterms:modified xsi:type="dcterms:W3CDTF">2018-08-19T00:58:00Z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